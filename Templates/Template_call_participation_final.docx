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27"/>
        <w:gridCol w:w="1607"/>
        <w:gridCol w:w="2397"/>
        <w:gridCol w:w="1581"/>
        <w:gridCol w:w="2114"/>
      </w:tblGrid>
      <w:tr w:rsidR="0090596C" w:rsidRPr="00987BAB" w14:paraId="38B9937C" w14:textId="77777777" w:rsidTr="69BCA46C">
        <w:tc>
          <w:tcPr>
            <w:tcW w:w="5000" w:type="pct"/>
            <w:gridSpan w:val="5"/>
            <w:shd w:val="clear" w:color="auto" w:fill="731F1C" w:themeFill="accent5"/>
          </w:tcPr>
          <w:p w14:paraId="245A569D" w14:textId="7C54CA88" w:rsidR="00650259" w:rsidRPr="00987BAB" w:rsidRDefault="005735F0" w:rsidP="0090596C">
            <w:pPr>
              <w:pStyle w:val="Heading1"/>
              <w:rPr>
                <w:lang w:val="en-US"/>
              </w:rPr>
            </w:pPr>
            <w:r w:rsidRPr="00987BAB">
              <w:rPr>
                <w:lang w:val="en-US"/>
              </w:rPr>
              <w:t>Contact coordinates</w:t>
            </w:r>
          </w:p>
        </w:tc>
      </w:tr>
      <w:tr w:rsidR="00650259" w:rsidRPr="00987BAB" w14:paraId="733CB727" w14:textId="77777777" w:rsidTr="69BCA46C">
        <w:tc>
          <w:tcPr>
            <w:tcW w:w="1625" w:type="pct"/>
            <w:gridSpan w:val="2"/>
            <w:vAlign w:val="bottom"/>
          </w:tcPr>
          <w:p w14:paraId="425BDCB4" w14:textId="1A69E583" w:rsidR="00650259" w:rsidRPr="00987BAB" w:rsidRDefault="005735F0" w:rsidP="0090596C">
            <w:pPr>
              <w:pStyle w:val="NormalIndent"/>
              <w:rPr>
                <w:lang w:val="en-US"/>
              </w:rPr>
            </w:pPr>
            <w:r w:rsidRPr="00987BAB">
              <w:rPr>
                <w:lang w:val="en-US"/>
              </w:rPr>
              <w:t>Name</w:t>
            </w: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592ECB5E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650259" w:rsidRPr="00987BAB" w14:paraId="7D1A5496" w14:textId="77777777" w:rsidTr="69BCA46C">
        <w:tc>
          <w:tcPr>
            <w:tcW w:w="1625" w:type="pct"/>
            <w:gridSpan w:val="2"/>
            <w:vAlign w:val="bottom"/>
          </w:tcPr>
          <w:p w14:paraId="7B4B437B" w14:textId="16FEB05D" w:rsidR="00650259" w:rsidRPr="00987BAB" w:rsidRDefault="005735F0" w:rsidP="0090596C">
            <w:pPr>
              <w:pStyle w:val="NormalIndent"/>
              <w:rPr>
                <w:lang w:val="en-US"/>
              </w:rPr>
            </w:pPr>
            <w:r w:rsidRPr="00987BAB">
              <w:rPr>
                <w:lang w:val="en-US"/>
              </w:rPr>
              <w:t>Surname</w:t>
            </w: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1168D0AE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650259" w:rsidRPr="00987BAB" w14:paraId="3227672D" w14:textId="77777777" w:rsidTr="69BCA46C">
        <w:tc>
          <w:tcPr>
            <w:tcW w:w="1625" w:type="pct"/>
            <w:gridSpan w:val="2"/>
            <w:vAlign w:val="bottom"/>
          </w:tcPr>
          <w:p w14:paraId="762BF33A" w14:textId="09FD6981" w:rsidR="00650259" w:rsidRPr="00987BAB" w:rsidRDefault="000575E9" w:rsidP="0090596C">
            <w:pPr>
              <w:pStyle w:val="NormalIndent"/>
              <w:rPr>
                <w:lang w:val="en-US"/>
              </w:rPr>
            </w:pPr>
            <w:r w:rsidRPr="00987BAB">
              <w:rPr>
                <w:lang w:val="en-US" w:bidi="fr-FR"/>
              </w:rPr>
              <w:t>Organization</w:t>
            </w: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0F1EF847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650259" w:rsidRPr="00987BAB" w14:paraId="2D8D7A0D" w14:textId="77777777" w:rsidTr="69BCA46C">
        <w:tc>
          <w:tcPr>
            <w:tcW w:w="1625" w:type="pct"/>
            <w:gridSpan w:val="2"/>
            <w:vAlign w:val="bottom"/>
          </w:tcPr>
          <w:p w14:paraId="2CAE09B5" w14:textId="6905B98A" w:rsidR="00650259" w:rsidRPr="00987BAB" w:rsidRDefault="00650259" w:rsidP="0090596C">
            <w:pPr>
              <w:pStyle w:val="NormalIndent"/>
              <w:rPr>
                <w:lang w:val="en-US"/>
              </w:rPr>
            </w:pP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2BB72EDC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5735F0" w:rsidRPr="00987BAB" w14:paraId="63FC748F" w14:textId="77777777" w:rsidTr="69BCA46C">
        <w:trPr>
          <w:gridAfter w:val="1"/>
          <w:wAfter w:w="1171" w:type="pct"/>
        </w:trPr>
        <w:tc>
          <w:tcPr>
            <w:tcW w:w="1625" w:type="pct"/>
            <w:gridSpan w:val="2"/>
            <w:vAlign w:val="bottom"/>
          </w:tcPr>
          <w:p w14:paraId="2765A55F" w14:textId="5A3B4A58" w:rsidR="005735F0" w:rsidRPr="00987BAB" w:rsidRDefault="005735F0" w:rsidP="0090596C">
            <w:pPr>
              <w:pStyle w:val="NormalIndent"/>
              <w:rPr>
                <w:lang w:val="en-US"/>
              </w:rPr>
            </w:pPr>
            <w:r w:rsidRPr="00987BAB">
              <w:rPr>
                <w:lang w:val="en-US"/>
              </w:rPr>
              <w:t>Phone number</w:t>
            </w:r>
          </w:p>
        </w:tc>
        <w:tc>
          <w:tcPr>
            <w:tcW w:w="1328" w:type="pct"/>
            <w:tcBorders>
              <w:bottom w:val="single" w:sz="4" w:space="0" w:color="auto"/>
            </w:tcBorders>
            <w:vAlign w:val="bottom"/>
          </w:tcPr>
          <w:p w14:paraId="018604A8" w14:textId="77777777" w:rsidR="005735F0" w:rsidRPr="00987BAB" w:rsidRDefault="005735F0" w:rsidP="007F7B5D">
            <w:pPr>
              <w:spacing w:before="120"/>
              <w:rPr>
                <w:lang w:val="en-US"/>
              </w:rPr>
            </w:pPr>
          </w:p>
        </w:tc>
        <w:tc>
          <w:tcPr>
            <w:tcW w:w="876" w:type="pct"/>
            <w:vAlign w:val="bottom"/>
          </w:tcPr>
          <w:p w14:paraId="0D6D5E07" w14:textId="288C5CB2" w:rsidR="005735F0" w:rsidRPr="00987BAB" w:rsidRDefault="005735F0" w:rsidP="0090596C">
            <w:pPr>
              <w:rPr>
                <w:lang w:val="en-US"/>
              </w:rPr>
            </w:pPr>
          </w:p>
        </w:tc>
      </w:tr>
      <w:tr w:rsidR="00650259" w:rsidRPr="00987BAB" w14:paraId="75D8BCA7" w14:textId="77777777" w:rsidTr="69BCA46C">
        <w:sdt>
          <w:sdtPr>
            <w:rPr>
              <w:lang w:val="en-US"/>
            </w:rPr>
            <w:id w:val="-965116832"/>
            <w:placeholder>
              <w:docPart w:val="3EAF2FE5DFC44EC29D088EB25F69CC4F"/>
            </w:placeholder>
            <w:temporary/>
            <w:showingPlcHdr/>
            <w15:appearance w15:val="hidden"/>
          </w:sdtPr>
          <w:sdtContent>
            <w:tc>
              <w:tcPr>
                <w:tcW w:w="1625" w:type="pct"/>
                <w:gridSpan w:val="2"/>
                <w:vAlign w:val="bottom"/>
              </w:tcPr>
              <w:p w14:paraId="67107800" w14:textId="77777777" w:rsidR="00650259" w:rsidRPr="00987BAB" w:rsidRDefault="0090596C" w:rsidP="0090596C">
                <w:pPr>
                  <w:pStyle w:val="NormalIndent"/>
                  <w:rPr>
                    <w:lang w:val="en-US"/>
                  </w:rPr>
                </w:pPr>
                <w:r w:rsidRPr="00987BAB">
                  <w:rPr>
                    <w:lang w:val="en-US" w:bidi="fr-FR"/>
                  </w:rPr>
                  <w:t>E-mail</w:t>
                </w:r>
              </w:p>
            </w:tc>
          </w:sdtContent>
        </w:sdt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7DD880F9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6951EC" w:rsidRPr="00987BAB" w14:paraId="322E4E34" w14:textId="77777777" w:rsidTr="69BCA46C">
        <w:tc>
          <w:tcPr>
            <w:tcW w:w="1625" w:type="pct"/>
            <w:gridSpan w:val="2"/>
            <w:vAlign w:val="bottom"/>
          </w:tcPr>
          <w:p w14:paraId="26F5822E" w14:textId="5B5570BF" w:rsidR="006951EC" w:rsidRDefault="006951EC" w:rsidP="0090596C">
            <w:pPr>
              <w:pStyle w:val="NormalIndent"/>
              <w:rPr>
                <w:lang w:val="en-US"/>
              </w:rPr>
            </w:pPr>
            <w:r>
              <w:rPr>
                <w:lang w:val="en-US"/>
              </w:rPr>
              <w:t>Call Number</w:t>
            </w: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338FE418" w14:textId="77777777" w:rsidR="006951EC" w:rsidRPr="00987BAB" w:rsidRDefault="006951EC" w:rsidP="007F7B5D">
            <w:pPr>
              <w:spacing w:before="120"/>
              <w:rPr>
                <w:lang w:val="en-US"/>
              </w:rPr>
            </w:pPr>
          </w:p>
        </w:tc>
      </w:tr>
      <w:tr w:rsidR="00650259" w:rsidRPr="00987BAB" w14:paraId="66C3B5D5" w14:textId="77777777" w:rsidTr="69BCA46C">
        <w:trPr>
          <w:trHeight w:val="54"/>
        </w:trPr>
        <w:tc>
          <w:tcPr>
            <w:tcW w:w="5000" w:type="pct"/>
            <w:gridSpan w:val="5"/>
            <w:shd w:val="clear" w:color="auto" w:fill="auto"/>
          </w:tcPr>
          <w:p w14:paraId="16CA3799" w14:textId="77777777" w:rsidR="00650259" w:rsidRPr="00987BAB" w:rsidRDefault="00650259" w:rsidP="003F3422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</w:tr>
      <w:tr w:rsidR="00650259" w:rsidRPr="00987BAB" w14:paraId="6A07300E" w14:textId="77777777" w:rsidTr="69BCA46C">
        <w:tc>
          <w:tcPr>
            <w:tcW w:w="1625" w:type="pct"/>
            <w:gridSpan w:val="2"/>
            <w:vAlign w:val="bottom"/>
          </w:tcPr>
          <w:p w14:paraId="5166B381" w14:textId="77777777" w:rsidR="00650259" w:rsidRPr="00987BAB" w:rsidRDefault="00650259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  <w:p w14:paraId="03F4DD65" w14:textId="77777777" w:rsidR="005735F0" w:rsidRPr="00987BAB" w:rsidRDefault="005735F0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  <w:p w14:paraId="5D91ECF2" w14:textId="77777777" w:rsidR="005735F0" w:rsidRPr="00987BAB" w:rsidRDefault="005735F0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  <w:p w14:paraId="0CBBD730" w14:textId="77777777" w:rsidR="005735F0" w:rsidRPr="00987BAB" w:rsidRDefault="005735F0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  <w:p w14:paraId="68249096" w14:textId="77777777" w:rsidR="005735F0" w:rsidRPr="00987BAB" w:rsidRDefault="005735F0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  <w:tc>
          <w:tcPr>
            <w:tcW w:w="3375" w:type="pct"/>
            <w:gridSpan w:val="3"/>
            <w:vAlign w:val="bottom"/>
          </w:tcPr>
          <w:p w14:paraId="5DCBAF0B" w14:textId="77777777" w:rsidR="00650259" w:rsidRPr="00987BAB" w:rsidRDefault="00650259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</w:tr>
      <w:tr w:rsidR="00E677FE" w:rsidRPr="00472AF6" w14:paraId="03ABF8DD" w14:textId="77777777" w:rsidTr="69BCA46C">
        <w:tc>
          <w:tcPr>
            <w:tcW w:w="735" w:type="pct"/>
            <w:vAlign w:val="bottom"/>
          </w:tcPr>
          <w:p w14:paraId="391C4B8E" w14:textId="77777777" w:rsidR="00D77814" w:rsidRDefault="00D77814" w:rsidP="00FD44B3">
            <w:pPr>
              <w:spacing w:before="120"/>
              <w:rPr>
                <w:sz w:val="36"/>
                <w:lang w:val="en-US" w:bidi="fr-FR"/>
              </w:rPr>
            </w:pPr>
          </w:p>
          <w:p w14:paraId="30CB7AFA" w14:textId="37F3D13D" w:rsidR="00E677FE" w:rsidRPr="00987BAB" w:rsidRDefault="00E677FE" w:rsidP="00F52451">
            <w:pPr>
              <w:spacing w:before="120"/>
              <w:ind w:left="-20"/>
              <w:rPr>
                <w:sz w:val="36"/>
                <w:lang w:val="en-US"/>
              </w:rPr>
            </w:pPr>
            <w:r w:rsidRPr="00987BAB">
              <w:rPr>
                <w:rFonts w:ascii="Wingdings 2" w:eastAsia="Wingdings 2" w:hAnsi="Wingdings 2" w:cs="Wingdings 2"/>
                <w:sz w:val="36"/>
                <w:lang w:val="en-US" w:bidi="fr-FR"/>
              </w:rPr>
              <w:t>£</w:t>
            </w:r>
          </w:p>
        </w:tc>
        <w:tc>
          <w:tcPr>
            <w:tcW w:w="4265" w:type="pct"/>
            <w:gridSpan w:val="4"/>
            <w:vAlign w:val="bottom"/>
          </w:tcPr>
          <w:p w14:paraId="0939A642" w14:textId="4D702D74" w:rsidR="008F1420" w:rsidRPr="00987BAB" w:rsidRDefault="008F1420" w:rsidP="00F52451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>I wish my profile to be anonymized in the call</w:t>
            </w:r>
            <w:r w:rsidR="0067580C">
              <w:rPr>
                <w:lang w:val="en-US"/>
              </w:rPr>
              <w:t xml:space="preserve">                                                                                              </w:t>
            </w:r>
          </w:p>
        </w:tc>
      </w:tr>
      <w:tr w:rsidR="00F123D3" w:rsidRPr="00472AF6" w14:paraId="6596B0B4" w14:textId="77777777" w:rsidTr="69BCA46C">
        <w:tc>
          <w:tcPr>
            <w:tcW w:w="5000" w:type="pct"/>
            <w:gridSpan w:val="5"/>
            <w:shd w:val="clear" w:color="auto" w:fill="auto"/>
          </w:tcPr>
          <w:p w14:paraId="1B77DC93" w14:textId="77777777" w:rsidR="00F123D3" w:rsidRDefault="00F123D3" w:rsidP="00F123D3">
            <w:pPr>
              <w:pStyle w:val="Heading1"/>
              <w:rPr>
                <w:lang w:val="en-US"/>
              </w:rPr>
            </w:pPr>
          </w:p>
          <w:p w14:paraId="609774AE" w14:textId="77777777" w:rsidR="00B17038" w:rsidRPr="00B17038" w:rsidRDefault="00B17038" w:rsidP="00B17038">
            <w:pPr>
              <w:pStyle w:val="Heading1"/>
              <w:rPr>
                <w:color w:val="auto"/>
                <w:lang w:val="en-US"/>
              </w:rPr>
            </w:pPr>
          </w:p>
          <w:p w14:paraId="2D64183F" w14:textId="77777777" w:rsidR="00B17038" w:rsidRDefault="00B17038" w:rsidP="00B17038">
            <w:pPr>
              <w:pStyle w:val="Heading1"/>
              <w:rPr>
                <w:color w:val="auto"/>
                <w:lang w:val="en-US"/>
              </w:rPr>
            </w:pPr>
          </w:p>
          <w:p w14:paraId="50C1BCA3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371FEE53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1E70E26F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2DAFFD55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4D2AA47C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0DC74CC7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7310C74E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4CFB20CD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274B70EC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3A6C213F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12586991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1725AD5A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678608D6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5A5DE295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141A8588" w14:textId="77777777" w:rsidR="004D0E2F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795EE78D" w14:textId="77777777" w:rsidR="004D0E2F" w:rsidRPr="00B17038" w:rsidRDefault="004D0E2F" w:rsidP="00B17038">
            <w:pPr>
              <w:pStyle w:val="Heading1"/>
              <w:rPr>
                <w:color w:val="auto"/>
                <w:lang w:val="en-US"/>
              </w:rPr>
            </w:pPr>
          </w:p>
          <w:p w14:paraId="7402E4FA" w14:textId="3497C505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 w:rsidRPr="00EB5C8E">
              <w:rPr>
                <w:color w:val="auto"/>
                <w:sz w:val="32"/>
                <w:szCs w:val="32"/>
                <w:lang w:val="en-US"/>
              </w:rPr>
              <w:lastRenderedPageBreak/>
              <w:t>Data request</w:t>
            </w:r>
            <w:r w:rsidR="00EB5C8E">
              <w:rPr>
                <w:color w:val="auto"/>
                <w:sz w:val="32"/>
                <w:szCs w:val="32"/>
                <w:lang w:val="en-US"/>
              </w:rPr>
              <w:t xml:space="preserve">/proposal </w:t>
            </w:r>
          </w:p>
          <w:p w14:paraId="2E173E96" w14:textId="104BC1EF" w:rsidR="00B17038" w:rsidRDefault="00EB5C8E" w:rsidP="00B17038">
            <w:pPr>
              <w:pStyle w:val="Heading1"/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</w:pP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Please specify the kind of data</w:t>
            </w:r>
            <w:r w:rsidR="00660D05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, data analytics</w:t>
            </w: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 </w:t>
            </w:r>
            <w:r w:rsidR="00660D05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or modelling </w:t>
            </w: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you are looking for</w:t>
            </w:r>
            <w:r w:rsidR="00660D05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, and </w:t>
            </w:r>
            <w:r w:rsidR="00DA2B8C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what you could provide in exchange.</w:t>
            </w:r>
          </w:p>
          <w:p w14:paraId="606A9B2A" w14:textId="14FCE38D" w:rsidR="00EB5C8E" w:rsidRPr="00EB5C8E" w:rsidRDefault="00EB5C8E" w:rsidP="00B17038">
            <w:pPr>
              <w:pStyle w:val="Heading1"/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</w:pP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Specify the data format expected.</w:t>
            </w:r>
          </w:p>
          <w:p w14:paraId="4CC8CC65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FDDE7B5" w14:textId="18937EFC" w:rsidR="69BCA46C" w:rsidRDefault="69BCA46C" w:rsidP="69BCA46C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E56189B" w14:textId="1AF85D09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CB3E08E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1B7A35FD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AEEFEF3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66E04BC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E49E3E1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AD6D1EA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6B7DE93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5358EB6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2830FAE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DA22A24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A64DD04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1648683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0607A22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798CEFC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E5CEF44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46C57E3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21E8BD0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1F132DDA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7B4D4F7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F60CF1E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5A2A69F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855275B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7FACAF3" w14:textId="2BDF15D4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 w:rsidRPr="00EB5C8E">
              <w:rPr>
                <w:color w:val="auto"/>
                <w:sz w:val="32"/>
                <w:szCs w:val="32"/>
                <w:lang w:val="en-US"/>
              </w:rPr>
              <w:lastRenderedPageBreak/>
              <w:t>Collaboration proposal</w:t>
            </w:r>
          </w:p>
          <w:p w14:paraId="4B48A18C" w14:textId="00B0B39D" w:rsidR="00B17038" w:rsidRPr="00EB5C8E" w:rsidRDefault="00EB5C8E" w:rsidP="00B17038">
            <w:pPr>
              <w:pStyle w:val="Heading1"/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</w:pP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In this section you can propose collaboration </w:t>
            </w:r>
            <w:r w:rsidR="0088264A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with </w:t>
            </w: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the Serendi-PV partners, including </w:t>
            </w:r>
            <w:r w:rsidR="00321A79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specific requests to the partners.</w:t>
            </w:r>
          </w:p>
          <w:p w14:paraId="0E03823D" w14:textId="77777777" w:rsidR="00EB5C8E" w:rsidRPr="00EB5C8E" w:rsidRDefault="00EB5C8E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C6A4676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05C1C95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40B73D4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B75A94B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C3E5432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45AD9B1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1AE5FD8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BCB4672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63C9256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1153F33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30E0BE2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C2B315A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C5952C5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4D35F44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24F0A9F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A0E532F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D854221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B18B8A5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B3C99D0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4312ED7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475F9EF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5C4CB95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9A18E62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FEF9D13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BD3B911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41DE519" w14:textId="146F8CA2" w:rsidR="00B17038" w:rsidRPr="00EB5C8E" w:rsidRDefault="000D705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>
              <w:rPr>
                <w:color w:val="auto"/>
                <w:sz w:val="32"/>
                <w:szCs w:val="32"/>
                <w:lang w:val="en-US"/>
              </w:rPr>
              <w:lastRenderedPageBreak/>
              <w:t>Timeline</w:t>
            </w:r>
          </w:p>
          <w:p w14:paraId="19EACDD2" w14:textId="1F55E701" w:rsidR="00B17038" w:rsidRPr="00321A79" w:rsidRDefault="00321A79" w:rsidP="00B17038">
            <w:pPr>
              <w:pStyle w:val="Heading1"/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</w:pP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Please specify </w:t>
            </w:r>
            <w:r w:rsidR="000D705F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the desired timeline for the data analysis and the collaboration</w:t>
            </w:r>
          </w:p>
          <w:p w14:paraId="5FE6ADAE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FA1D57D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76A563E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CC67570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EB9EB08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A792798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7EA896D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0F067DC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75960511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C0FFA7E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EFEBD1A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A9C019B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F93D0AE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97B1EDA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7F7897B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2D2FDAC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10FA41DB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45647D8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12F64B46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10BE317E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4A1FDC0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3146EB3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2A9FEEB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07CA8766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75E49AC9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1B971452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9383292" w14:textId="77777777" w:rsidR="004D0E2F" w:rsidRDefault="004D0E2F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E87D7C0" w14:textId="7B0719E5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 w:rsidRPr="00EB5C8E">
              <w:rPr>
                <w:color w:val="auto"/>
                <w:sz w:val="32"/>
                <w:szCs w:val="32"/>
                <w:lang w:val="en-US"/>
              </w:rPr>
              <w:t xml:space="preserve">Summary </w:t>
            </w:r>
            <w:r w:rsidR="000D705F">
              <w:rPr>
                <w:color w:val="auto"/>
                <w:sz w:val="32"/>
                <w:szCs w:val="32"/>
                <w:lang w:val="en-US"/>
              </w:rPr>
              <w:t xml:space="preserve">on the data you </w:t>
            </w:r>
            <w:r w:rsidR="00472AF6">
              <w:rPr>
                <w:color w:val="auto"/>
                <w:sz w:val="32"/>
                <w:szCs w:val="32"/>
                <w:lang w:val="en-US"/>
              </w:rPr>
              <w:t>possess</w:t>
            </w:r>
            <w:r w:rsidR="000D705F">
              <w:rPr>
                <w:color w:val="auto"/>
                <w:sz w:val="32"/>
                <w:szCs w:val="32"/>
                <w:lang w:val="en-US"/>
              </w:rPr>
              <w:t xml:space="preserve"> (technical requirements) </w:t>
            </w:r>
          </w:p>
          <w:p w14:paraId="6C6CDB8E" w14:textId="2FD0BF29" w:rsidR="00B17038" w:rsidRPr="004D0E2F" w:rsidRDefault="00AE0992" w:rsidP="00B17038">
            <w:pPr>
              <w:pStyle w:val="Heading1"/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</w:pPr>
            <w:r w:rsidRPr="004D0E2F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Please specify a summary </w:t>
            </w:r>
            <w:r w:rsidR="000D705F" w:rsidRPr="004D0E2F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on the data you would like to share. </w:t>
            </w:r>
          </w:p>
          <w:p w14:paraId="62EDD4B5" w14:textId="77777777" w:rsidR="00904EA0" w:rsidRDefault="00904EA0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27206ACA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1AA4D530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6D698E1E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4D5BE1E4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6544C39D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233A2B4C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3803C061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008114D1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2178EBA1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55A98D7B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3F6920B1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17EF6990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6FD550FC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7BE52EDC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1B789C69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2DAC161E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525ACAF1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255C35A0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5F4C0BBD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459DEF10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46A5A087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011E73B4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06EE864E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16E4EF2E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2AB3DE00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49EE1B22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14E5EC4C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40F7306F" w14:textId="77777777" w:rsidR="004D0E2F" w:rsidRDefault="004D0E2F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588AA31C" w14:textId="484EC7E8" w:rsidR="00904EA0" w:rsidRPr="00904EA0" w:rsidRDefault="00904EA0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 w:rsidRPr="00904EA0">
              <w:rPr>
                <w:color w:val="auto"/>
                <w:sz w:val="32"/>
                <w:szCs w:val="32"/>
                <w:lang w:val="en-US"/>
              </w:rPr>
              <w:lastRenderedPageBreak/>
              <w:t xml:space="preserve">Additional content </w:t>
            </w:r>
          </w:p>
          <w:p w14:paraId="272FCBB3" w14:textId="77777777" w:rsidR="00B17038" w:rsidRPr="00B17038" w:rsidRDefault="00B17038" w:rsidP="00B17038">
            <w:pPr>
              <w:pStyle w:val="Heading1"/>
              <w:rPr>
                <w:color w:val="auto"/>
                <w:lang w:val="en-US"/>
              </w:rPr>
            </w:pPr>
          </w:p>
          <w:p w14:paraId="066A833B" w14:textId="400D8344" w:rsidR="00A565A7" w:rsidRPr="004D0E2F" w:rsidRDefault="00521ABB" w:rsidP="00F123D3">
            <w:pPr>
              <w:pStyle w:val="Heading1"/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</w:pPr>
            <w:r w:rsidRPr="004D0E2F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Here you can add additional content, documents and materials.</w:t>
            </w:r>
          </w:p>
          <w:p w14:paraId="278C1640" w14:textId="77777777" w:rsidR="00B17038" w:rsidRDefault="00B17038" w:rsidP="00F123D3">
            <w:pPr>
              <w:pStyle w:val="Heading1"/>
              <w:rPr>
                <w:lang w:val="en-US"/>
              </w:rPr>
            </w:pPr>
          </w:p>
          <w:p w14:paraId="0F214A72" w14:textId="77777777" w:rsidR="00A565A7" w:rsidRDefault="00A565A7" w:rsidP="00F123D3">
            <w:pPr>
              <w:pStyle w:val="Heading1"/>
              <w:rPr>
                <w:lang w:val="en-US"/>
              </w:rPr>
            </w:pPr>
          </w:p>
          <w:p w14:paraId="1F06DE9B" w14:textId="454CAFC1" w:rsidR="00A565A7" w:rsidRDefault="00A565A7" w:rsidP="00F123D3">
            <w:pPr>
              <w:pStyle w:val="Heading1"/>
              <w:rPr>
                <w:lang w:val="en-US"/>
              </w:rPr>
            </w:pPr>
          </w:p>
        </w:tc>
      </w:tr>
      <w:tr w:rsidR="00F123D3" w:rsidRPr="00472AF6" w14:paraId="66C23C0E" w14:textId="77777777" w:rsidTr="69BCA46C">
        <w:tc>
          <w:tcPr>
            <w:tcW w:w="5000" w:type="pct"/>
            <w:gridSpan w:val="5"/>
            <w:shd w:val="clear" w:color="auto" w:fill="731F1C" w:themeFill="accent5"/>
          </w:tcPr>
          <w:p w14:paraId="77ADEF4C" w14:textId="628DAC8D" w:rsidR="00F123D3" w:rsidRPr="00987BAB" w:rsidRDefault="00F123D3" w:rsidP="00F123D3">
            <w:pPr>
              <w:pStyle w:val="Heading1"/>
              <w:rPr>
                <w:lang w:val="en-US"/>
              </w:rPr>
            </w:pPr>
            <w:r>
              <w:rPr>
                <w:lang w:val="en-US"/>
              </w:rPr>
              <w:lastRenderedPageBreak/>
              <w:t>Acceptance of the call conditions</w:t>
            </w:r>
          </w:p>
        </w:tc>
      </w:tr>
      <w:tr w:rsidR="00F123D3" w:rsidRPr="00472AF6" w14:paraId="34D94244" w14:textId="77777777" w:rsidTr="69BCA46C">
        <w:trPr>
          <w:trHeight w:val="54"/>
        </w:trPr>
        <w:tc>
          <w:tcPr>
            <w:tcW w:w="5000" w:type="pct"/>
            <w:gridSpan w:val="5"/>
            <w:shd w:val="clear" w:color="auto" w:fill="auto"/>
          </w:tcPr>
          <w:p w14:paraId="0930EBF8" w14:textId="77777777" w:rsidR="00F123D3" w:rsidRPr="00987BAB" w:rsidRDefault="00F123D3" w:rsidP="00F123D3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</w:tr>
      <w:tr w:rsidR="00F123D3" w:rsidRPr="00472AF6" w14:paraId="2D1A898A" w14:textId="77777777" w:rsidTr="69BCA46C">
        <w:tc>
          <w:tcPr>
            <w:tcW w:w="1625" w:type="pct"/>
            <w:gridSpan w:val="2"/>
            <w:vAlign w:val="bottom"/>
          </w:tcPr>
          <w:p w14:paraId="0E8C1D10" w14:textId="77777777" w:rsidR="00F123D3" w:rsidRPr="00987BAB" w:rsidRDefault="00F123D3" w:rsidP="00F123D3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  <w:tc>
          <w:tcPr>
            <w:tcW w:w="3375" w:type="pct"/>
            <w:gridSpan w:val="3"/>
            <w:vAlign w:val="bottom"/>
          </w:tcPr>
          <w:p w14:paraId="30439E3E" w14:textId="77777777" w:rsidR="00F123D3" w:rsidRPr="00987BAB" w:rsidRDefault="00F123D3" w:rsidP="00F123D3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</w:tr>
      <w:tr w:rsidR="00C83C70" w:rsidRPr="00472AF6" w14:paraId="45A68D3F" w14:textId="77777777" w:rsidTr="69BCA46C">
        <w:tc>
          <w:tcPr>
            <w:tcW w:w="735" w:type="pct"/>
            <w:vAlign w:val="bottom"/>
          </w:tcPr>
          <w:p w14:paraId="07864C1F" w14:textId="77777777" w:rsidR="00C83C70" w:rsidRPr="00987BAB" w:rsidRDefault="00C83C70" w:rsidP="00A565A7">
            <w:pPr>
              <w:spacing w:before="120"/>
              <w:rPr>
                <w:sz w:val="36"/>
                <w:lang w:val="en-US" w:bidi="fr-FR"/>
              </w:rPr>
            </w:pPr>
          </w:p>
        </w:tc>
        <w:tc>
          <w:tcPr>
            <w:tcW w:w="4265" w:type="pct"/>
            <w:gridSpan w:val="4"/>
            <w:vAlign w:val="bottom"/>
          </w:tcPr>
          <w:p w14:paraId="4622F1E4" w14:textId="77777777" w:rsidR="00C83C70" w:rsidRDefault="00C83C70" w:rsidP="00F123D3">
            <w:pPr>
              <w:spacing w:before="120"/>
              <w:rPr>
                <w:lang w:val="en-US"/>
              </w:rPr>
            </w:pPr>
          </w:p>
        </w:tc>
      </w:tr>
      <w:tr w:rsidR="00F123D3" w:rsidRPr="00472AF6" w14:paraId="362A2556" w14:textId="77777777" w:rsidTr="69BCA46C">
        <w:tc>
          <w:tcPr>
            <w:tcW w:w="735" w:type="pct"/>
            <w:vAlign w:val="bottom"/>
          </w:tcPr>
          <w:p w14:paraId="6E1B44E1" w14:textId="77777777" w:rsidR="00F123D3" w:rsidRPr="00987BAB" w:rsidRDefault="00F123D3" w:rsidP="00F123D3">
            <w:pPr>
              <w:spacing w:before="120"/>
              <w:ind w:left="-20"/>
              <w:rPr>
                <w:sz w:val="36"/>
                <w:lang w:val="en-US"/>
              </w:rPr>
            </w:pPr>
            <w:r w:rsidRPr="00987BAB">
              <w:rPr>
                <w:rFonts w:ascii="Wingdings 2" w:eastAsia="Wingdings 2" w:hAnsi="Wingdings 2" w:cs="Wingdings 2"/>
                <w:sz w:val="36"/>
                <w:lang w:val="en-US" w:bidi="fr-FR"/>
              </w:rPr>
              <w:t>£</w:t>
            </w:r>
          </w:p>
        </w:tc>
        <w:tc>
          <w:tcPr>
            <w:tcW w:w="4265" w:type="pct"/>
            <w:gridSpan w:val="4"/>
            <w:vAlign w:val="bottom"/>
          </w:tcPr>
          <w:p w14:paraId="272E4C19" w14:textId="0C2D37AB" w:rsidR="00F123D3" w:rsidRPr="00472AF6" w:rsidRDefault="00472AF6" w:rsidP="00F123D3">
            <w:pPr>
              <w:spacing w:before="120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DBD40E3" wp14:editId="6D271414">
                      <wp:simplePos x="0" y="0"/>
                      <wp:positionH relativeFrom="column">
                        <wp:posOffset>1193800</wp:posOffset>
                      </wp:positionH>
                      <wp:positionV relativeFrom="paragraph">
                        <wp:posOffset>470535</wp:posOffset>
                      </wp:positionV>
                      <wp:extent cx="304800" cy="9525"/>
                      <wp:effectExtent l="0" t="0" r="19050" b="28575"/>
                      <wp:wrapNone/>
                      <wp:docPr id="602614449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04800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A980447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pt,37.05pt" to="118pt,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" strokecolor="#155078 [3204]" strokeweight=".5pt">
                      <v:stroke joinstyle="miter"/>
                    </v:line>
                  </w:pict>
                </mc:Fallback>
              </mc:AlternateContent>
            </w:r>
            <w:r w:rsidR="00F123D3">
              <w:rPr>
                <w:lang w:val="en-US"/>
              </w:rPr>
              <w:t xml:space="preserve">I accept </w:t>
            </w:r>
            <w:r w:rsidR="001169A2">
              <w:rPr>
                <w:lang w:val="en-US"/>
              </w:rPr>
              <w:t xml:space="preserve">without reservation </w:t>
            </w:r>
            <w:r w:rsidR="00F123D3">
              <w:rPr>
                <w:lang w:val="en-US"/>
              </w:rPr>
              <w:t xml:space="preserve">the rules specified in the </w:t>
            </w:r>
            <w:r>
              <w:rPr>
                <w:lang w:val="en-US"/>
              </w:rPr>
              <w:t xml:space="preserve">call for collaboration n </w:t>
            </w:r>
          </w:p>
        </w:tc>
      </w:tr>
    </w:tbl>
    <w:p w14:paraId="7776E350" w14:textId="77777777" w:rsidR="00CE6104" w:rsidRPr="00B44BEB" w:rsidRDefault="00CE6104" w:rsidP="00E677FE">
      <w:pPr>
        <w:spacing w:after="0"/>
        <w:rPr>
          <w:sz w:val="12"/>
          <w:szCs w:val="16"/>
          <w:lang w:val="en-US"/>
        </w:rPr>
      </w:pPr>
    </w:p>
    <w:sectPr w:rsidR="00CE6104" w:rsidRPr="00B44BEB" w:rsidSect="00947365">
      <w:headerReference w:type="default" r:id="rId10"/>
      <w:footerReference w:type="default" r:id="rId11"/>
      <w:pgSz w:w="11906" w:h="16838" w:code="9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83ED3" w14:textId="77777777" w:rsidR="005430F3" w:rsidRDefault="005430F3" w:rsidP="00650259">
      <w:pPr>
        <w:spacing w:after="0" w:line="240" w:lineRule="auto"/>
      </w:pPr>
      <w:r>
        <w:separator/>
      </w:r>
    </w:p>
  </w:endnote>
  <w:endnote w:type="continuationSeparator" w:id="0">
    <w:p w14:paraId="31EE6D8C" w14:textId="77777777" w:rsidR="005430F3" w:rsidRDefault="005430F3" w:rsidP="00650259">
      <w:pPr>
        <w:spacing w:after="0" w:line="240" w:lineRule="auto"/>
      </w:pPr>
      <w:r>
        <w:continuationSeparator/>
      </w:r>
    </w:p>
  </w:endnote>
  <w:endnote w:type="continuationNotice" w:id="1">
    <w:p w14:paraId="0A3176B8" w14:textId="77777777" w:rsidR="005430F3" w:rsidRDefault="005430F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749E878-B25C-415D-B798-771578613732}"/>
    <w:embedBold r:id="rId2" w:fontKey="{1DCE8B2C-4C91-42A1-BE56-1AE100B10FE1}"/>
    <w:embedItalic r:id="rId3" w:fontKey="{BF92FA16-5D8B-4F3C-BC44-8EE9B6DD3885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4" w:fontKey="{DDC8A3D7-E3FE-40B4-ACE0-379263305E37}"/>
    <w:embedBold r:id="rId5" w:fontKey="{69E6AC7B-F528-44FA-A4C1-2C0A4E50B02D}"/>
    <w:embedItalic r:id="rId6" w:fontKey="{A6924C13-7C24-4FE7-B4BC-6B29A29A96B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543B7865-C5B9-4BA3-9CCC-65A5025BE076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8" w:fontKey="{CC420212-9231-4D85-8178-82F5869A44E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533"/>
      <w:gridCol w:w="4493"/>
    </w:tblGrid>
    <w:tr w:rsidR="007F7B5D" w:rsidRPr="00472AF6" w14:paraId="19CD05F6" w14:textId="77777777" w:rsidTr="003F3422">
      <w:tc>
        <w:tcPr>
          <w:tcW w:w="4675" w:type="dxa"/>
          <w:vAlign w:val="center"/>
        </w:tcPr>
        <w:p w14:paraId="53D8B444" w14:textId="77777777" w:rsidR="007F7B5D" w:rsidRPr="000575E9" w:rsidRDefault="009E1B79" w:rsidP="007F7B5D">
          <w:pPr>
            <w:tabs>
              <w:tab w:val="center" w:pos="4680"/>
              <w:tab w:val="right" w:pos="9810"/>
            </w:tabs>
            <w:spacing w:after="0" w:line="240" w:lineRule="auto"/>
            <w:rPr>
              <w:sz w:val="18"/>
              <w:szCs w:val="24"/>
              <w:lang w:val="en-US"/>
            </w:rPr>
          </w:pPr>
          <w:r w:rsidRPr="000575E9">
            <w:rPr>
              <w:sz w:val="18"/>
              <w:szCs w:val="24"/>
              <w:lang w:val="en-US"/>
            </w:rPr>
            <w:t>COPLASIMON platform</w:t>
          </w:r>
        </w:p>
        <w:p w14:paraId="07875ED6" w14:textId="02FE90F4" w:rsidR="009E1B79" w:rsidRPr="009E1B79" w:rsidRDefault="009E1B79" w:rsidP="007F7B5D">
          <w:pPr>
            <w:tabs>
              <w:tab w:val="center" w:pos="4680"/>
              <w:tab w:val="right" w:pos="9810"/>
            </w:tabs>
            <w:spacing w:after="0" w:line="240" w:lineRule="auto"/>
            <w:rPr>
              <w:sz w:val="18"/>
              <w:szCs w:val="24"/>
              <w:lang w:val="en-US"/>
            </w:rPr>
          </w:pPr>
          <w:r w:rsidRPr="009E1B79">
            <w:rPr>
              <w:sz w:val="18"/>
              <w:szCs w:val="24"/>
              <w:lang w:val="en-US"/>
            </w:rPr>
            <w:t>Part of the SERENDIPV H</w:t>
          </w:r>
          <w:r>
            <w:rPr>
              <w:sz w:val="18"/>
              <w:szCs w:val="24"/>
              <w:lang w:val="en-US"/>
            </w:rPr>
            <w:t>2020 project</w:t>
          </w:r>
        </w:p>
      </w:tc>
      <w:tc>
        <w:tcPr>
          <w:tcW w:w="4675" w:type="dxa"/>
          <w:vAlign w:val="center"/>
        </w:tcPr>
        <w:p w14:paraId="6F4DE166" w14:textId="7B0BA592" w:rsidR="007F7B5D" w:rsidRPr="000575E9" w:rsidRDefault="007F7B5D" w:rsidP="007F7B5D">
          <w:pPr>
            <w:tabs>
              <w:tab w:val="center" w:pos="4680"/>
              <w:tab w:val="right" w:pos="9810"/>
            </w:tabs>
            <w:spacing w:after="0" w:line="240" w:lineRule="auto"/>
            <w:jc w:val="right"/>
            <w:rPr>
              <w:sz w:val="18"/>
              <w:szCs w:val="24"/>
              <w:lang w:val="en-US"/>
            </w:rPr>
          </w:pPr>
        </w:p>
      </w:tc>
    </w:tr>
  </w:tbl>
  <w:p w14:paraId="696A643D" w14:textId="77777777" w:rsidR="0090596C" w:rsidRPr="000575E9" w:rsidRDefault="0090596C" w:rsidP="007F7B5D">
    <w:pPr>
      <w:pStyle w:val="NoSpacing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D3053" w14:textId="77777777" w:rsidR="005430F3" w:rsidRDefault="005430F3" w:rsidP="00650259">
      <w:pPr>
        <w:spacing w:after="0" w:line="240" w:lineRule="auto"/>
      </w:pPr>
      <w:r>
        <w:separator/>
      </w:r>
    </w:p>
  </w:footnote>
  <w:footnote w:type="continuationSeparator" w:id="0">
    <w:p w14:paraId="5CE7618C" w14:textId="77777777" w:rsidR="005430F3" w:rsidRDefault="005430F3" w:rsidP="00650259">
      <w:pPr>
        <w:spacing w:after="0" w:line="240" w:lineRule="auto"/>
      </w:pPr>
      <w:r>
        <w:continuationSeparator/>
      </w:r>
    </w:p>
  </w:footnote>
  <w:footnote w:type="continuationNotice" w:id="1">
    <w:p w14:paraId="23C69CF0" w14:textId="77777777" w:rsidR="005430F3" w:rsidRDefault="005430F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1336"/>
      <w:gridCol w:w="7690"/>
    </w:tblGrid>
    <w:tr w:rsidR="0090596C" w:rsidRPr="00472AF6" w14:paraId="3827B4A8" w14:textId="77777777" w:rsidTr="0090596C">
      <w:trPr>
        <w:trHeight w:val="990"/>
      </w:trPr>
      <w:tc>
        <w:tcPr>
          <w:tcW w:w="1350" w:type="dxa"/>
          <w:vAlign w:val="center"/>
        </w:tcPr>
        <w:p w14:paraId="5ACA4FBF" w14:textId="77777777" w:rsidR="0090596C" w:rsidRDefault="0090596C" w:rsidP="0090596C">
          <w:pPr>
            <w:pStyle w:val="Header"/>
            <w:ind w:left="-108"/>
          </w:pPr>
          <w:bookmarkStart w:id="0" w:name="_Hlk521325785"/>
          <w:r>
            <w:rPr>
              <w:lang w:bidi="fr-FR"/>
            </w:rPr>
            <w:drawing>
              <wp:inline distT="0" distB="0" distL="0" distR="0" wp14:anchorId="3043EB4F" wp14:editId="38A703DA">
                <wp:extent cx="640080" cy="640080"/>
                <wp:effectExtent l="0" t="0" r="7620" b="0"/>
                <wp:docPr id="2" name="Picture 2" descr="carte de visite de répertoi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" cy="64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vAlign w:val="center"/>
        </w:tcPr>
        <w:p w14:paraId="1E623213" w14:textId="52A55320" w:rsidR="0090596C" w:rsidRPr="005735F0" w:rsidRDefault="005735F0" w:rsidP="0090596C">
          <w:pPr>
            <w:pStyle w:val="Header"/>
            <w:rPr>
              <w:lang w:val="en-US"/>
            </w:rPr>
          </w:pPr>
          <w:r w:rsidRPr="005735F0">
            <w:rPr>
              <w:lang w:val="en-US"/>
            </w:rPr>
            <w:t xml:space="preserve">Formulary for call </w:t>
          </w:r>
          <w:r w:rsidR="000D705F">
            <w:rPr>
              <w:lang w:val="en-US"/>
            </w:rPr>
            <w:t xml:space="preserve">participation </w:t>
          </w:r>
          <w:r w:rsidRPr="005735F0">
            <w:rPr>
              <w:lang w:val="en-US"/>
            </w:rPr>
            <w:t>(C</w:t>
          </w:r>
          <w:r>
            <w:rPr>
              <w:lang w:val="en-US"/>
            </w:rPr>
            <w:t>OPLASIMON)</w:t>
          </w:r>
        </w:p>
      </w:tc>
    </w:tr>
    <w:bookmarkEnd w:id="0"/>
  </w:tbl>
  <w:p w14:paraId="664A5BE2" w14:textId="77777777" w:rsidR="00650259" w:rsidRPr="005735F0" w:rsidRDefault="00650259" w:rsidP="0090596C">
    <w:pPr>
      <w:pStyle w:val="NoSpacing"/>
      <w:spacing w:after="0"/>
      <w:rPr>
        <w:sz w:val="2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itre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nnex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enumrote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912742469">
    <w:abstractNumId w:val="11"/>
  </w:num>
  <w:num w:numId="2" w16cid:durableId="49689811">
    <w:abstractNumId w:val="7"/>
  </w:num>
  <w:num w:numId="3" w16cid:durableId="266354473">
    <w:abstractNumId w:val="15"/>
  </w:num>
  <w:num w:numId="4" w16cid:durableId="1368606280">
    <w:abstractNumId w:val="12"/>
  </w:num>
  <w:num w:numId="5" w16cid:durableId="485319094">
    <w:abstractNumId w:val="13"/>
  </w:num>
  <w:num w:numId="6" w16cid:durableId="433288637">
    <w:abstractNumId w:val="19"/>
  </w:num>
  <w:num w:numId="7" w16cid:durableId="141043466">
    <w:abstractNumId w:val="6"/>
  </w:num>
  <w:num w:numId="8" w16cid:durableId="763380324">
    <w:abstractNumId w:val="10"/>
  </w:num>
  <w:num w:numId="9" w16cid:durableId="749347403">
    <w:abstractNumId w:val="17"/>
  </w:num>
  <w:num w:numId="10" w16cid:durableId="355889252">
    <w:abstractNumId w:val="1"/>
  </w:num>
  <w:num w:numId="11" w16cid:durableId="378936236">
    <w:abstractNumId w:val="5"/>
  </w:num>
  <w:num w:numId="12" w16cid:durableId="848062116">
    <w:abstractNumId w:val="0"/>
  </w:num>
  <w:num w:numId="13" w16cid:durableId="1277643703">
    <w:abstractNumId w:val="2"/>
  </w:num>
  <w:num w:numId="14" w16cid:durableId="591015734">
    <w:abstractNumId w:val="9"/>
  </w:num>
  <w:num w:numId="15" w16cid:durableId="498928929">
    <w:abstractNumId w:val="8"/>
  </w:num>
  <w:num w:numId="16" w16cid:durableId="124935509">
    <w:abstractNumId w:val="16"/>
  </w:num>
  <w:num w:numId="17" w16cid:durableId="2128694139">
    <w:abstractNumId w:val="3"/>
  </w:num>
  <w:num w:numId="18" w16cid:durableId="1065446112">
    <w:abstractNumId w:val="21"/>
  </w:num>
  <w:num w:numId="19" w16cid:durableId="1789665364">
    <w:abstractNumId w:val="18"/>
  </w:num>
  <w:num w:numId="20" w16cid:durableId="999041048">
    <w:abstractNumId w:val="14"/>
  </w:num>
  <w:num w:numId="21" w16cid:durableId="1702709790">
    <w:abstractNumId w:val="20"/>
  </w:num>
  <w:num w:numId="22" w16cid:durableId="709380183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5F0"/>
    <w:rsid w:val="000456E1"/>
    <w:rsid w:val="00052382"/>
    <w:rsid w:val="000575E9"/>
    <w:rsid w:val="0006568A"/>
    <w:rsid w:val="00076F0F"/>
    <w:rsid w:val="00084253"/>
    <w:rsid w:val="000959E6"/>
    <w:rsid w:val="000D1F49"/>
    <w:rsid w:val="000D705F"/>
    <w:rsid w:val="000E7873"/>
    <w:rsid w:val="0010534A"/>
    <w:rsid w:val="001169A2"/>
    <w:rsid w:val="001727CA"/>
    <w:rsid w:val="002563EF"/>
    <w:rsid w:val="002928D0"/>
    <w:rsid w:val="002C56E6"/>
    <w:rsid w:val="00321A79"/>
    <w:rsid w:val="00323C84"/>
    <w:rsid w:val="00361E11"/>
    <w:rsid w:val="00366578"/>
    <w:rsid w:val="003B4744"/>
    <w:rsid w:val="003F0847"/>
    <w:rsid w:val="003F3422"/>
    <w:rsid w:val="0040090B"/>
    <w:rsid w:val="004464CD"/>
    <w:rsid w:val="0045151E"/>
    <w:rsid w:val="0046302A"/>
    <w:rsid w:val="00472AF6"/>
    <w:rsid w:val="00487D2D"/>
    <w:rsid w:val="004D0E2F"/>
    <w:rsid w:val="004D5D62"/>
    <w:rsid w:val="005112D0"/>
    <w:rsid w:val="00521ABB"/>
    <w:rsid w:val="005430F3"/>
    <w:rsid w:val="005735F0"/>
    <w:rsid w:val="00577E06"/>
    <w:rsid w:val="00590C78"/>
    <w:rsid w:val="005A3BF7"/>
    <w:rsid w:val="005F2035"/>
    <w:rsid w:val="005F7990"/>
    <w:rsid w:val="0063739C"/>
    <w:rsid w:val="00650259"/>
    <w:rsid w:val="00660D05"/>
    <w:rsid w:val="0067580C"/>
    <w:rsid w:val="006951EC"/>
    <w:rsid w:val="006B607B"/>
    <w:rsid w:val="006E3F33"/>
    <w:rsid w:val="00745767"/>
    <w:rsid w:val="00763078"/>
    <w:rsid w:val="00770F25"/>
    <w:rsid w:val="007A35A8"/>
    <w:rsid w:val="007B0A85"/>
    <w:rsid w:val="007C6A52"/>
    <w:rsid w:val="007E083C"/>
    <w:rsid w:val="007F7B5D"/>
    <w:rsid w:val="0082043E"/>
    <w:rsid w:val="00836129"/>
    <w:rsid w:val="0088264A"/>
    <w:rsid w:val="008E203A"/>
    <w:rsid w:val="008F1420"/>
    <w:rsid w:val="00904EA0"/>
    <w:rsid w:val="0090596C"/>
    <w:rsid w:val="0091229C"/>
    <w:rsid w:val="00940E73"/>
    <w:rsid w:val="00947365"/>
    <w:rsid w:val="0098597D"/>
    <w:rsid w:val="00986D9D"/>
    <w:rsid w:val="00987BAB"/>
    <w:rsid w:val="009A6C0F"/>
    <w:rsid w:val="009E1B79"/>
    <w:rsid w:val="009F619A"/>
    <w:rsid w:val="009F6DDE"/>
    <w:rsid w:val="00A370A8"/>
    <w:rsid w:val="00A505EF"/>
    <w:rsid w:val="00A565A7"/>
    <w:rsid w:val="00AE0992"/>
    <w:rsid w:val="00B17038"/>
    <w:rsid w:val="00B44BEB"/>
    <w:rsid w:val="00BB7CBA"/>
    <w:rsid w:val="00BD4753"/>
    <w:rsid w:val="00BD5CB1"/>
    <w:rsid w:val="00BE62EE"/>
    <w:rsid w:val="00C003BA"/>
    <w:rsid w:val="00C46878"/>
    <w:rsid w:val="00C83C70"/>
    <w:rsid w:val="00CB4A51"/>
    <w:rsid w:val="00CD4532"/>
    <w:rsid w:val="00CD47B0"/>
    <w:rsid w:val="00CD70CE"/>
    <w:rsid w:val="00CE6104"/>
    <w:rsid w:val="00CE7918"/>
    <w:rsid w:val="00D16163"/>
    <w:rsid w:val="00D71B9C"/>
    <w:rsid w:val="00D77814"/>
    <w:rsid w:val="00DA2B8C"/>
    <w:rsid w:val="00DB3FAD"/>
    <w:rsid w:val="00E139C4"/>
    <w:rsid w:val="00E61C09"/>
    <w:rsid w:val="00E677FE"/>
    <w:rsid w:val="00E83AAD"/>
    <w:rsid w:val="00EB3B58"/>
    <w:rsid w:val="00EB5C8E"/>
    <w:rsid w:val="00EC7359"/>
    <w:rsid w:val="00EE3054"/>
    <w:rsid w:val="00F00606"/>
    <w:rsid w:val="00F01256"/>
    <w:rsid w:val="00F123D3"/>
    <w:rsid w:val="00F14093"/>
    <w:rsid w:val="00F52451"/>
    <w:rsid w:val="00F6546E"/>
    <w:rsid w:val="00FC7475"/>
    <w:rsid w:val="00FD44B3"/>
    <w:rsid w:val="00FD45E8"/>
    <w:rsid w:val="00FE78A0"/>
    <w:rsid w:val="69BCA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3826A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fr-FR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F7B5D"/>
  </w:style>
  <w:style w:type="paragraph" w:styleId="Heading1">
    <w:name w:val="heading 1"/>
    <w:basedOn w:val="Normal"/>
    <w:link w:val="Heading1Char"/>
    <w:uiPriority w:val="1"/>
    <w:qFormat/>
    <w:rsid w:val="0090596C"/>
    <w:pPr>
      <w:spacing w:before="60" w:after="60" w:line="240" w:lineRule="auto"/>
      <w:outlineLvl w:val="0"/>
    </w:pPr>
    <w:rPr>
      <w:rFonts w:asciiTheme="majorHAnsi" w:hAnsiTheme="majorHAnsi"/>
      <w:b/>
      <w:color w:val="FFFFFF" w:themeColor="background1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0596C"/>
    <w:rPr>
      <w:rFonts w:asciiTheme="majorHAnsi" w:hAnsiTheme="majorHAnsi"/>
      <w:b/>
      <w:color w:val="FFFFFF" w:themeColor="background1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Listenumrote">
    <w:name w:val="Liste numérotée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Pardfaut">
    <w:name w:val="Par défau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90596C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90596C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0596C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90596C"/>
    <w:pPr>
      <w:tabs>
        <w:tab w:val="center" w:pos="4680"/>
        <w:tab w:val="right" w:pos="9360"/>
      </w:tabs>
      <w:spacing w:after="0"/>
    </w:pPr>
    <w:rPr>
      <w:rFonts w:asciiTheme="majorHAnsi" w:hAnsiTheme="majorHAnsi"/>
      <w:b/>
      <w:noProof/>
      <w:color w:val="731F1C" w:themeColor="accent5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90596C"/>
    <w:rPr>
      <w:rFonts w:asciiTheme="majorHAnsi" w:hAnsiTheme="majorHAnsi"/>
      <w:b/>
      <w:noProof/>
      <w:color w:val="731F1C" w:themeColor="accent5"/>
      <w:sz w:val="44"/>
      <w:szCs w:val="24"/>
    </w:rPr>
  </w:style>
  <w:style w:type="paragraph" w:styleId="Footer">
    <w:name w:val="footer"/>
    <w:basedOn w:val="Normal"/>
    <w:link w:val="FooterChar"/>
    <w:uiPriority w:val="99"/>
    <w:rsid w:val="007F7B5D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7F7B5D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90596C"/>
    <w:pPr>
      <w:widowControl w:val="0"/>
      <w:autoSpaceDE w:val="0"/>
      <w:autoSpaceDN w:val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9059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Tableaudelafigure">
    <w:name w:val="Tableau de la figur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90596C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0596C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rsid w:val="001169A2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660D0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0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mon\AppData\Roaming\Microsoft\Templates\Formulaire%20de%20collecte%20des%20coordonn&#233;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EAF2FE5DFC44EC29D088EB25F69CC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A310F6-A9FB-476B-9C13-6583B3A96010}"/>
      </w:docPartPr>
      <w:docPartBody>
        <w:p w:rsidR="007E083C" w:rsidRDefault="007E083C">
          <w:pPr>
            <w:pStyle w:val="3EAF2FE5DFC44EC29D088EB25F69CC4F"/>
          </w:pPr>
          <w:r w:rsidRPr="0090596C">
            <w:rPr>
              <w:lang w:bidi="fr-FR"/>
            </w:rPr>
            <w:t>E-mail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6FE"/>
    <w:rsid w:val="002D2BD2"/>
    <w:rsid w:val="002E4B3D"/>
    <w:rsid w:val="007E083C"/>
    <w:rsid w:val="00A30326"/>
    <w:rsid w:val="00B116FE"/>
    <w:rsid w:val="00E6471C"/>
    <w:rsid w:val="00FD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BE" w:eastAsia="fr-B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EAF2FE5DFC44EC29D088EB25F69CC4F">
    <w:name w:val="3EAF2FE5DFC44EC29D088EB25F69CC4F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67B28D6794374B96F4974DBBC1DFA6" ma:contentTypeVersion="" ma:contentTypeDescription="Create a new document." ma:contentTypeScope="" ma:versionID="a01bdbd5a7ace473de12d129183220b3">
  <xsd:schema xmlns:xsd="http://www.w3.org/2001/XMLSchema" xmlns:xs="http://www.w3.org/2001/XMLSchema" xmlns:p="http://schemas.microsoft.com/office/2006/metadata/properties" xmlns:ns2="84d076b7-ee26-4a3c-a7bb-6fffc32f5919" xmlns:ns3="cd6ebab3-dd10-43c3-8f1f-a7f5fe9e4e0e" targetNamespace="http://schemas.microsoft.com/office/2006/metadata/properties" ma:root="true" ma:fieldsID="d15bc056a09d0fb843bb56a04ddd6471" ns2:_="" ns3:_="">
    <xsd:import namespace="84d076b7-ee26-4a3c-a7bb-6fffc32f5919"/>
    <xsd:import namespace="cd6ebab3-dd10-43c3-8f1f-a7f5fe9e4e0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d076b7-ee26-4a3c-a7bb-6fffc32f59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dd764ea-f358-4c72-bc2f-0d3f8bd6764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6ebab3-dd10-43c3-8f1f-a7f5fe9e4e0e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497bae11-e298-453e-a34a-97e542062d1f}" ma:internalName="TaxCatchAll" ma:showField="CatchAllData" ma:web="cd6ebab3-dd10-43c3-8f1f-a7f5fe9e4e0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4d076b7-ee26-4a3c-a7bb-6fffc32f5919">
      <Terms xmlns="http://schemas.microsoft.com/office/infopath/2007/PartnerControls"/>
    </lcf76f155ced4ddcb4097134ff3c332f>
    <TaxCatchAll xmlns="cd6ebab3-dd10-43c3-8f1f-a7f5fe9e4e0e" xsi:nil="true"/>
  </documentManagement>
</p:properties>
</file>

<file path=customXml/itemProps1.xml><?xml version="1.0" encoding="utf-8"?>
<ds:datastoreItem xmlns:ds="http://schemas.openxmlformats.org/officeDocument/2006/customXml" ds:itemID="{BA2C1BAA-F2F2-4E76-A539-FBF85CE530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d076b7-ee26-4a3c-a7bb-6fffc32f5919"/>
    <ds:schemaRef ds:uri="cd6ebab3-dd10-43c3-8f1f-a7f5fe9e4e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417D71D-DAC3-4822-B203-594E4FC005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5F9F6A-0363-46D2-AB53-553ADA69290A}">
  <ds:schemaRefs>
    <ds:schemaRef ds:uri="http://schemas.microsoft.com/office/2006/metadata/properties"/>
    <ds:schemaRef ds:uri="http://schemas.microsoft.com/office/infopath/2007/PartnerControls"/>
    <ds:schemaRef ds:uri="84d076b7-ee26-4a3c-a7bb-6fffc32f5919"/>
    <ds:schemaRef ds:uri="cd6ebab3-dd10-43c3-8f1f-a7f5fe9e4e0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Formulaire de collecte des coordonnées</Template>
  <TotalTime>0</TotalTime>
  <Pages>6</Pages>
  <Words>173</Words>
  <Characters>954</Characters>
  <Application>Microsoft Office Word</Application>
  <DocSecurity>0</DocSecurity>
  <Lines>7</Lines>
  <Paragraphs>2</Paragraphs>
  <ScaleCrop>false</ScaleCrop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2023-07-29T10:05:00Z</dcterms:created>
  <dcterms:modified xsi:type="dcterms:W3CDTF">2023-07-29T10:05:00Z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0x010100EF67B28D6794374B96F4974DBBC1DFA6</vt:lpwstr>
  </property>
  <property fmtid="{D5CDD505-2E9C-101B-9397-08002B2CF9AE}" pid="3" name="MediaServiceImageTags">
    <vt:lpwstr/>
  </property>
</Properties>
</file>