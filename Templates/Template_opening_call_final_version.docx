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7"/>
        <w:gridCol w:w="1607"/>
        <w:gridCol w:w="2397"/>
        <w:gridCol w:w="1581"/>
        <w:gridCol w:w="2114"/>
      </w:tblGrid>
      <w:tr w:rsidR="0090596C" w:rsidRPr="00987BAB" w14:paraId="38B9937C" w14:textId="77777777" w:rsidTr="0090596C">
        <w:tc>
          <w:tcPr>
            <w:tcW w:w="5000" w:type="pct"/>
            <w:gridSpan w:val="5"/>
            <w:shd w:val="clear" w:color="auto" w:fill="731F1C" w:themeFill="accent5"/>
          </w:tcPr>
          <w:p w14:paraId="245A569D" w14:textId="7C54CA88" w:rsidR="00650259" w:rsidRPr="00987BAB" w:rsidRDefault="005735F0" w:rsidP="0090596C">
            <w:pPr>
              <w:pStyle w:val="Heading1"/>
              <w:rPr>
                <w:lang w:val="en-US"/>
              </w:rPr>
            </w:pPr>
            <w:r w:rsidRPr="00987BAB">
              <w:rPr>
                <w:lang w:val="en-US"/>
              </w:rPr>
              <w:t>Contact coordinates</w:t>
            </w:r>
          </w:p>
        </w:tc>
      </w:tr>
      <w:tr w:rsidR="00650259" w:rsidRPr="00987BAB" w14:paraId="733CB727" w14:textId="77777777" w:rsidTr="00F123D3">
        <w:tc>
          <w:tcPr>
            <w:tcW w:w="1625" w:type="pct"/>
            <w:gridSpan w:val="2"/>
            <w:vAlign w:val="bottom"/>
          </w:tcPr>
          <w:p w14:paraId="425BDCB4" w14:textId="1A69E583" w:rsidR="00650259" w:rsidRPr="00987BAB" w:rsidRDefault="005735F0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/>
              </w:rPr>
              <w:t>Name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592ECB5E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7D1A5496" w14:textId="77777777" w:rsidTr="00F123D3">
        <w:tc>
          <w:tcPr>
            <w:tcW w:w="1625" w:type="pct"/>
            <w:gridSpan w:val="2"/>
            <w:vAlign w:val="bottom"/>
          </w:tcPr>
          <w:p w14:paraId="7B4B437B" w14:textId="16FEB05D" w:rsidR="00650259" w:rsidRPr="00987BAB" w:rsidRDefault="005735F0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/>
              </w:rPr>
              <w:t>Surname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1168D0AE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3227672D" w14:textId="77777777" w:rsidTr="00F123D3">
        <w:tc>
          <w:tcPr>
            <w:tcW w:w="1625" w:type="pct"/>
            <w:gridSpan w:val="2"/>
            <w:vAlign w:val="bottom"/>
          </w:tcPr>
          <w:p w14:paraId="762BF33A" w14:textId="09FD6981" w:rsidR="00650259" w:rsidRPr="00987BAB" w:rsidRDefault="000575E9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 w:bidi="fr-FR"/>
              </w:rPr>
              <w:t>Organization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0F1EF847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2D8D7A0D" w14:textId="77777777" w:rsidTr="00F123D3">
        <w:tc>
          <w:tcPr>
            <w:tcW w:w="1625" w:type="pct"/>
            <w:gridSpan w:val="2"/>
            <w:vAlign w:val="bottom"/>
          </w:tcPr>
          <w:p w14:paraId="2CAE09B5" w14:textId="6905B98A" w:rsidR="00650259" w:rsidRPr="00987BAB" w:rsidRDefault="00650259" w:rsidP="0090596C">
            <w:pPr>
              <w:pStyle w:val="NormalIndent"/>
              <w:rPr>
                <w:lang w:val="en-US"/>
              </w:rPr>
            </w:pP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2BB72EDC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5735F0" w:rsidRPr="00987BAB" w14:paraId="63FC748F" w14:textId="77777777" w:rsidTr="00F123D3">
        <w:trPr>
          <w:gridAfter w:val="1"/>
          <w:wAfter w:w="1171" w:type="pct"/>
        </w:trPr>
        <w:tc>
          <w:tcPr>
            <w:tcW w:w="1625" w:type="pct"/>
            <w:gridSpan w:val="2"/>
            <w:vAlign w:val="bottom"/>
          </w:tcPr>
          <w:p w14:paraId="2765A55F" w14:textId="5A3B4A58" w:rsidR="005735F0" w:rsidRPr="00987BAB" w:rsidRDefault="005735F0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/>
              </w:rPr>
              <w:t>Phone number</w:t>
            </w:r>
          </w:p>
        </w:tc>
        <w:tc>
          <w:tcPr>
            <w:tcW w:w="1328" w:type="pct"/>
            <w:tcBorders>
              <w:bottom w:val="single" w:sz="4" w:space="0" w:color="auto"/>
            </w:tcBorders>
            <w:vAlign w:val="bottom"/>
          </w:tcPr>
          <w:p w14:paraId="018604A8" w14:textId="77777777" w:rsidR="005735F0" w:rsidRPr="00987BAB" w:rsidRDefault="005735F0" w:rsidP="007F7B5D">
            <w:pPr>
              <w:spacing w:before="120"/>
              <w:rPr>
                <w:lang w:val="en-US"/>
              </w:rPr>
            </w:pPr>
          </w:p>
        </w:tc>
        <w:tc>
          <w:tcPr>
            <w:tcW w:w="876" w:type="pct"/>
            <w:vAlign w:val="bottom"/>
          </w:tcPr>
          <w:p w14:paraId="0D6D5E07" w14:textId="288C5CB2" w:rsidR="005735F0" w:rsidRPr="00987BAB" w:rsidRDefault="005735F0" w:rsidP="0090596C">
            <w:pPr>
              <w:rPr>
                <w:lang w:val="en-US"/>
              </w:rPr>
            </w:pPr>
          </w:p>
        </w:tc>
      </w:tr>
      <w:tr w:rsidR="00650259" w:rsidRPr="00987BAB" w14:paraId="75D8BCA7" w14:textId="77777777" w:rsidTr="00F123D3">
        <w:sdt>
          <w:sdtPr>
            <w:rPr>
              <w:lang w:val="en-US"/>
            </w:rPr>
            <w:id w:val="-965116832"/>
            <w:placeholder>
              <w:docPart w:val="3EAF2FE5DFC44EC29D088EB25F69CC4F"/>
            </w:placeholder>
            <w:temporary/>
            <w:showingPlcHdr/>
            <w15:appearance w15:val="hidden"/>
          </w:sdtPr>
          <w:sdtContent>
            <w:tc>
              <w:tcPr>
                <w:tcW w:w="1625" w:type="pct"/>
                <w:gridSpan w:val="2"/>
                <w:vAlign w:val="bottom"/>
              </w:tcPr>
              <w:p w14:paraId="67107800" w14:textId="77777777" w:rsidR="00650259" w:rsidRPr="00987BAB" w:rsidRDefault="0090596C" w:rsidP="0090596C">
                <w:pPr>
                  <w:pStyle w:val="NormalIndent"/>
                  <w:rPr>
                    <w:lang w:val="en-US"/>
                  </w:rPr>
                </w:pPr>
                <w:r w:rsidRPr="00987BAB">
                  <w:rPr>
                    <w:lang w:val="en-US" w:bidi="fr-FR"/>
                  </w:rPr>
                  <w:t>E-mail</w:t>
                </w:r>
              </w:p>
            </w:tc>
          </w:sdtContent>
        </w:sdt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7DD880F9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66C3B5D5" w14:textId="77777777" w:rsidTr="00977F99">
        <w:trPr>
          <w:trHeight w:val="54"/>
        </w:trPr>
        <w:tc>
          <w:tcPr>
            <w:tcW w:w="5000" w:type="pct"/>
            <w:gridSpan w:val="5"/>
            <w:shd w:val="clear" w:color="auto" w:fill="auto"/>
          </w:tcPr>
          <w:p w14:paraId="16CA3799" w14:textId="77777777" w:rsidR="00650259" w:rsidRPr="00987BAB" w:rsidRDefault="00650259" w:rsidP="00977F99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650259" w:rsidRPr="00987BAB" w14:paraId="6A07300E" w14:textId="77777777" w:rsidTr="00F123D3">
        <w:tc>
          <w:tcPr>
            <w:tcW w:w="1625" w:type="pct"/>
            <w:gridSpan w:val="2"/>
            <w:vAlign w:val="bottom"/>
          </w:tcPr>
          <w:p w14:paraId="5166B381" w14:textId="77777777" w:rsidR="00650259" w:rsidRPr="00987BAB" w:rsidRDefault="00650259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03F4DD65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5D91ECF2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0CBBD730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68249096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  <w:tc>
          <w:tcPr>
            <w:tcW w:w="3375" w:type="pct"/>
            <w:gridSpan w:val="3"/>
            <w:vAlign w:val="bottom"/>
          </w:tcPr>
          <w:p w14:paraId="5DCBAF0B" w14:textId="77777777" w:rsidR="00650259" w:rsidRPr="00987BAB" w:rsidRDefault="00650259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E677FE" w:rsidRPr="00BE00C4" w14:paraId="03ABF8DD" w14:textId="77777777" w:rsidTr="00F123D3">
        <w:tc>
          <w:tcPr>
            <w:tcW w:w="735" w:type="pct"/>
            <w:vAlign w:val="bottom"/>
          </w:tcPr>
          <w:p w14:paraId="391C4B8E" w14:textId="77777777" w:rsidR="00D77814" w:rsidRDefault="00D77814" w:rsidP="00FD44B3">
            <w:pPr>
              <w:spacing w:before="120"/>
              <w:rPr>
                <w:sz w:val="36"/>
                <w:lang w:val="en-US" w:bidi="fr-FR"/>
              </w:rPr>
            </w:pPr>
          </w:p>
          <w:p w14:paraId="30CB7AFA" w14:textId="37F3D13D" w:rsidR="00E677FE" w:rsidRPr="00987BAB" w:rsidRDefault="00E677FE" w:rsidP="00F52451">
            <w:pPr>
              <w:spacing w:before="120"/>
              <w:ind w:left="-20"/>
              <w:rPr>
                <w:sz w:val="36"/>
                <w:lang w:val="en-US"/>
              </w:rPr>
            </w:pPr>
            <w:r w:rsidRPr="00987BAB">
              <w:rPr>
                <w:sz w:val="36"/>
                <w:lang w:val="en-US" w:bidi="fr-FR"/>
              </w:rPr>
              <w:sym w:font="Wingdings 2" w:char="F0A3"/>
            </w:r>
          </w:p>
        </w:tc>
        <w:tc>
          <w:tcPr>
            <w:tcW w:w="4265" w:type="pct"/>
            <w:gridSpan w:val="4"/>
            <w:vAlign w:val="bottom"/>
          </w:tcPr>
          <w:p w14:paraId="0939A642" w14:textId="4D702D74" w:rsidR="008F1420" w:rsidRPr="00987BAB" w:rsidRDefault="008F1420" w:rsidP="00F52451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I wish my profile to be anonymized in the call</w:t>
            </w:r>
            <w:r w:rsidR="0067580C">
              <w:rPr>
                <w:lang w:val="en-US"/>
              </w:rPr>
              <w:t xml:space="preserve">                                                                                              </w:t>
            </w:r>
          </w:p>
        </w:tc>
      </w:tr>
      <w:tr w:rsidR="00F123D3" w:rsidRPr="00BE00C4" w14:paraId="6596B0B4" w14:textId="77777777" w:rsidTr="00F123D3">
        <w:tc>
          <w:tcPr>
            <w:tcW w:w="5000" w:type="pct"/>
            <w:gridSpan w:val="5"/>
            <w:shd w:val="clear" w:color="auto" w:fill="auto"/>
          </w:tcPr>
          <w:p w14:paraId="1B77DC93" w14:textId="77777777" w:rsidR="00F123D3" w:rsidRDefault="00F123D3" w:rsidP="00F123D3">
            <w:pPr>
              <w:pStyle w:val="Heading1"/>
              <w:rPr>
                <w:lang w:val="en-US"/>
              </w:rPr>
            </w:pPr>
          </w:p>
          <w:p w14:paraId="609774AE" w14:textId="77777777" w:rsidR="00B17038" w:rsidRDefault="00B17038" w:rsidP="00B17038">
            <w:pPr>
              <w:pStyle w:val="Heading1"/>
              <w:rPr>
                <w:color w:val="auto"/>
                <w:lang w:val="en-US"/>
              </w:rPr>
            </w:pPr>
          </w:p>
          <w:p w14:paraId="43234565" w14:textId="77777777" w:rsidR="00BE00C4" w:rsidRDefault="00BE00C4" w:rsidP="00B17038">
            <w:pPr>
              <w:pStyle w:val="Heading1"/>
              <w:rPr>
                <w:color w:val="auto"/>
                <w:lang w:val="en-US"/>
              </w:rPr>
            </w:pPr>
          </w:p>
          <w:p w14:paraId="59D12F7F" w14:textId="77777777" w:rsidR="00BE00C4" w:rsidRDefault="00BE00C4" w:rsidP="00B17038">
            <w:pPr>
              <w:pStyle w:val="Heading1"/>
              <w:rPr>
                <w:color w:val="auto"/>
                <w:lang w:val="en-US"/>
              </w:rPr>
            </w:pPr>
          </w:p>
          <w:p w14:paraId="388AFC12" w14:textId="77777777" w:rsidR="00BE00C4" w:rsidRDefault="00BE00C4" w:rsidP="00B17038">
            <w:pPr>
              <w:pStyle w:val="Heading1"/>
              <w:rPr>
                <w:color w:val="auto"/>
                <w:lang w:val="en-US"/>
              </w:rPr>
            </w:pPr>
          </w:p>
          <w:p w14:paraId="3FF21E3C" w14:textId="77777777" w:rsidR="00BE00C4" w:rsidRDefault="00BE00C4" w:rsidP="00B17038">
            <w:pPr>
              <w:pStyle w:val="Heading1"/>
              <w:rPr>
                <w:color w:val="auto"/>
                <w:lang w:val="en-US"/>
              </w:rPr>
            </w:pPr>
          </w:p>
          <w:p w14:paraId="07188992" w14:textId="77777777" w:rsidR="00BE00C4" w:rsidRDefault="00BE00C4" w:rsidP="00B17038">
            <w:pPr>
              <w:pStyle w:val="Heading1"/>
              <w:rPr>
                <w:color w:val="auto"/>
                <w:lang w:val="en-US"/>
              </w:rPr>
            </w:pPr>
          </w:p>
          <w:p w14:paraId="01473527" w14:textId="77777777" w:rsidR="00BE00C4" w:rsidRDefault="00BE00C4" w:rsidP="00B17038">
            <w:pPr>
              <w:pStyle w:val="Heading1"/>
              <w:rPr>
                <w:color w:val="auto"/>
                <w:lang w:val="en-US"/>
              </w:rPr>
            </w:pPr>
          </w:p>
          <w:p w14:paraId="4E8DD320" w14:textId="77777777" w:rsidR="00BE00C4" w:rsidRDefault="00BE00C4" w:rsidP="00B17038">
            <w:pPr>
              <w:pStyle w:val="Heading1"/>
              <w:rPr>
                <w:color w:val="auto"/>
                <w:lang w:val="en-US"/>
              </w:rPr>
            </w:pPr>
          </w:p>
          <w:p w14:paraId="5D487CE3" w14:textId="77777777" w:rsidR="00BE00C4" w:rsidRDefault="00BE00C4" w:rsidP="00B17038">
            <w:pPr>
              <w:pStyle w:val="Heading1"/>
              <w:rPr>
                <w:color w:val="auto"/>
                <w:lang w:val="en-US"/>
              </w:rPr>
            </w:pPr>
          </w:p>
          <w:p w14:paraId="36D03544" w14:textId="77777777" w:rsidR="00BE00C4" w:rsidRDefault="00BE00C4" w:rsidP="00B17038">
            <w:pPr>
              <w:pStyle w:val="Heading1"/>
              <w:rPr>
                <w:color w:val="auto"/>
                <w:lang w:val="en-US"/>
              </w:rPr>
            </w:pPr>
          </w:p>
          <w:p w14:paraId="281B763E" w14:textId="77777777" w:rsidR="00BE00C4" w:rsidRDefault="00BE00C4" w:rsidP="00B17038">
            <w:pPr>
              <w:pStyle w:val="Heading1"/>
              <w:rPr>
                <w:color w:val="auto"/>
                <w:lang w:val="en-US"/>
              </w:rPr>
            </w:pPr>
          </w:p>
          <w:p w14:paraId="0468B24C" w14:textId="77777777" w:rsidR="00BE00C4" w:rsidRDefault="00BE00C4" w:rsidP="00B17038">
            <w:pPr>
              <w:pStyle w:val="Heading1"/>
              <w:rPr>
                <w:color w:val="auto"/>
                <w:lang w:val="en-US"/>
              </w:rPr>
            </w:pPr>
          </w:p>
          <w:p w14:paraId="132C1972" w14:textId="77777777" w:rsidR="00BE00C4" w:rsidRDefault="00BE00C4" w:rsidP="00B17038">
            <w:pPr>
              <w:pStyle w:val="Heading1"/>
              <w:rPr>
                <w:color w:val="auto"/>
                <w:lang w:val="en-US"/>
              </w:rPr>
            </w:pPr>
          </w:p>
          <w:p w14:paraId="26F5A0C6" w14:textId="77777777" w:rsidR="00BE00C4" w:rsidRDefault="00BE00C4" w:rsidP="00B17038">
            <w:pPr>
              <w:pStyle w:val="Heading1"/>
              <w:rPr>
                <w:color w:val="auto"/>
                <w:lang w:val="en-US"/>
              </w:rPr>
            </w:pPr>
          </w:p>
          <w:p w14:paraId="1458AAA4" w14:textId="77777777" w:rsidR="00BE00C4" w:rsidRDefault="00BE00C4" w:rsidP="00B17038">
            <w:pPr>
              <w:pStyle w:val="Heading1"/>
              <w:rPr>
                <w:color w:val="auto"/>
                <w:lang w:val="en-US"/>
              </w:rPr>
            </w:pPr>
          </w:p>
          <w:p w14:paraId="487F0A83" w14:textId="77777777" w:rsidR="00BE00C4" w:rsidRDefault="00BE00C4" w:rsidP="00B17038">
            <w:pPr>
              <w:pStyle w:val="Heading1"/>
              <w:rPr>
                <w:color w:val="auto"/>
                <w:lang w:val="en-US"/>
              </w:rPr>
            </w:pPr>
          </w:p>
          <w:p w14:paraId="74979344" w14:textId="77777777" w:rsidR="00BE00C4" w:rsidRDefault="00BE00C4" w:rsidP="00B17038">
            <w:pPr>
              <w:pStyle w:val="Heading1"/>
              <w:rPr>
                <w:color w:val="auto"/>
                <w:lang w:val="en-US"/>
              </w:rPr>
            </w:pPr>
          </w:p>
          <w:p w14:paraId="0464E419" w14:textId="77777777" w:rsidR="00BE00C4" w:rsidRPr="00B17038" w:rsidRDefault="00BE00C4" w:rsidP="00B17038">
            <w:pPr>
              <w:pStyle w:val="Heading1"/>
              <w:rPr>
                <w:color w:val="auto"/>
                <w:lang w:val="en-US"/>
              </w:rPr>
            </w:pPr>
          </w:p>
          <w:p w14:paraId="2D64183F" w14:textId="77777777" w:rsidR="00B17038" w:rsidRPr="00B17038" w:rsidRDefault="00B17038" w:rsidP="00B17038">
            <w:pPr>
              <w:pStyle w:val="Heading1"/>
              <w:rPr>
                <w:color w:val="auto"/>
                <w:lang w:val="en-US"/>
              </w:rPr>
            </w:pPr>
          </w:p>
          <w:p w14:paraId="7402E4FA" w14:textId="3497C505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EB5C8E">
              <w:rPr>
                <w:color w:val="auto"/>
                <w:sz w:val="32"/>
                <w:szCs w:val="32"/>
                <w:lang w:val="en-US"/>
              </w:rPr>
              <w:lastRenderedPageBreak/>
              <w:t>Data request</w:t>
            </w:r>
            <w:r w:rsidR="00EB5C8E">
              <w:rPr>
                <w:color w:val="auto"/>
                <w:sz w:val="32"/>
                <w:szCs w:val="32"/>
                <w:lang w:val="en-US"/>
              </w:rPr>
              <w:t xml:space="preserve">/proposal </w:t>
            </w:r>
          </w:p>
          <w:p w14:paraId="2E173E96" w14:textId="104BC1EF" w:rsidR="00B17038" w:rsidRDefault="00EB5C8E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Please specify the kind of data</w:t>
            </w:r>
            <w:r w:rsidR="00660D05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, data analytics</w:t>
            </w: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 </w:t>
            </w:r>
            <w:r w:rsidR="00660D05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or modelling </w:t>
            </w: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you are looking for</w:t>
            </w:r>
            <w:r w:rsidR="00660D05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, and </w:t>
            </w:r>
            <w:r w:rsidR="00DA2B8C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what you could provide in exchange.</w:t>
            </w:r>
          </w:p>
          <w:p w14:paraId="606A9B2A" w14:textId="14FCE38D" w:rsidR="00EB5C8E" w:rsidRPr="00EB5C8E" w:rsidRDefault="00EB5C8E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Specify the data format expected.</w:t>
            </w:r>
          </w:p>
          <w:p w14:paraId="4CC8CC65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E56189B" w14:textId="1AF85D09" w:rsidR="00B17038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F0B112B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A8B4113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D2B34B3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4108A98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559091E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683CAD2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AF68A0F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5FA3250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3DF6E71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2737591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F1A6A54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7E9240B9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ED3BE7F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77ED336F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D14B18D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AAF9557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BE631A6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5672081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76822EEA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6434B21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DAD75BB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FE93209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0944F6E" w14:textId="77777777" w:rsidR="00BE00C4" w:rsidRPr="00EB5C8E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7FACAF3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EB5C8E">
              <w:rPr>
                <w:color w:val="auto"/>
                <w:sz w:val="32"/>
                <w:szCs w:val="32"/>
                <w:lang w:val="en-US"/>
              </w:rPr>
              <w:lastRenderedPageBreak/>
              <w:t>Collaboration proposal</w:t>
            </w:r>
          </w:p>
          <w:p w14:paraId="4B48A18C" w14:textId="00B0B39D" w:rsidR="00B17038" w:rsidRPr="00EB5C8E" w:rsidRDefault="00EB5C8E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In this section you can propose collaboration </w:t>
            </w:r>
            <w:r w:rsidR="0088264A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with </w:t>
            </w: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the Serendi-PV partners, including </w:t>
            </w:r>
            <w:r w:rsidR="00321A79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specific requests to the partners.</w:t>
            </w:r>
          </w:p>
          <w:p w14:paraId="0E03823D" w14:textId="77777777" w:rsidR="00EB5C8E" w:rsidRPr="00EB5C8E" w:rsidRDefault="00EB5C8E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C6A4676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40568D5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F131E34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74B780F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FA8CBB0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694DB01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1095ED4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EE9AFB0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7BF1AD8B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E6606B3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75D6BA3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58CF7FB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730FCB16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106097A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19915FB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F48BB9A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6F3F5A3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9F530C4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D89E4D4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9C74FC0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5231C48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2AA5C96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67175EC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1EA89B4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0638A07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41DE519" w14:textId="3DB1930F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EB5C8E">
              <w:rPr>
                <w:color w:val="auto"/>
                <w:sz w:val="32"/>
                <w:szCs w:val="32"/>
                <w:lang w:val="en-US"/>
              </w:rPr>
              <w:lastRenderedPageBreak/>
              <w:t>Deadline for closing the call</w:t>
            </w:r>
          </w:p>
          <w:p w14:paraId="19EACDD2" w14:textId="27A001B8" w:rsidR="00B17038" w:rsidRPr="00321A79" w:rsidRDefault="00321A79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Please specify the </w:t>
            </w:r>
            <w:r w:rsidR="00AE0992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date when closing the call using the format DD/MM/YEAR</w:t>
            </w:r>
          </w:p>
          <w:p w14:paraId="5FE6ADAE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FA1D57D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2A2AEC4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61B2F15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CC2438E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FC6748D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588AA43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FB23A5A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AAB1C45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9FAD663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FEACC18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DC70C92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47EAA97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78D3ED8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53748C1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7C9BC1C6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3F2D74E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7F75A855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BD55FEB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960E1FF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53C1BD9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094A347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E6E8F35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6F197A6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B931258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AF66FA6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79104CF2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E87D7C0" w14:textId="7B25ED5F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EB5C8E">
              <w:rPr>
                <w:color w:val="auto"/>
                <w:sz w:val="32"/>
                <w:szCs w:val="32"/>
                <w:lang w:val="en-US"/>
              </w:rPr>
              <w:t xml:space="preserve">Summary (to be published online </w:t>
            </w:r>
            <w:r w:rsidR="006E3F33">
              <w:rPr>
                <w:color w:val="auto"/>
                <w:sz w:val="32"/>
                <w:szCs w:val="32"/>
                <w:lang w:val="en-US"/>
              </w:rPr>
              <w:t>on the website</w:t>
            </w:r>
            <w:r w:rsidRPr="00EB5C8E">
              <w:rPr>
                <w:color w:val="auto"/>
                <w:sz w:val="32"/>
                <w:szCs w:val="32"/>
                <w:lang w:val="en-US"/>
              </w:rPr>
              <w:t>)</w:t>
            </w:r>
          </w:p>
          <w:p w14:paraId="6C6CDB8E" w14:textId="72A7EBEE" w:rsidR="00B17038" w:rsidRDefault="00AE0992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  <w:t>Please specify a summary that will be published on the COPLASIMON platform.</w:t>
            </w:r>
          </w:p>
          <w:p w14:paraId="62EDD4B5" w14:textId="77777777" w:rsidR="00904EA0" w:rsidRDefault="00904EA0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13504F2B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0E391BA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44A4F8E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387B7FE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BCABD25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1EE2A47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AA1C50B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36770F9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9269F43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DD54BA9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6631190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A746ADF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8F69CB9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05B9F26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DF0EBF6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7F8E9C99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0680752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334EBFC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95FA495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7E6C76F8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CDD13EA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4B2F199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614B6BD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E2CF9F8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3880ACB" w14:textId="77777777" w:rsidR="00BE00C4" w:rsidRDefault="00BE00C4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88AA31C" w14:textId="3E7E6F7E" w:rsidR="00904EA0" w:rsidRPr="00904EA0" w:rsidRDefault="00904EA0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904EA0">
              <w:rPr>
                <w:color w:val="auto"/>
                <w:sz w:val="32"/>
                <w:szCs w:val="32"/>
                <w:lang w:val="en-US"/>
              </w:rPr>
              <w:t xml:space="preserve">Additional content </w:t>
            </w:r>
          </w:p>
          <w:p w14:paraId="272FCBB3" w14:textId="77777777" w:rsidR="00B17038" w:rsidRPr="00B17038" w:rsidRDefault="00B17038" w:rsidP="00B17038">
            <w:pPr>
              <w:pStyle w:val="Heading1"/>
              <w:rPr>
                <w:color w:val="auto"/>
                <w:lang w:val="en-US"/>
              </w:rPr>
            </w:pPr>
          </w:p>
          <w:p w14:paraId="066A833B" w14:textId="400D8344" w:rsidR="00A565A7" w:rsidRPr="00521ABB" w:rsidRDefault="00521ABB" w:rsidP="00F123D3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  <w:t>Here you can add additional content, documents and materials.</w:t>
            </w:r>
          </w:p>
          <w:p w14:paraId="278C1640" w14:textId="77777777" w:rsidR="00B17038" w:rsidRDefault="00B17038" w:rsidP="00F123D3">
            <w:pPr>
              <w:pStyle w:val="Heading1"/>
              <w:rPr>
                <w:lang w:val="en-US"/>
              </w:rPr>
            </w:pPr>
          </w:p>
          <w:p w14:paraId="0F214A72" w14:textId="77777777" w:rsidR="00A565A7" w:rsidRDefault="00A565A7" w:rsidP="00F123D3">
            <w:pPr>
              <w:pStyle w:val="Heading1"/>
              <w:rPr>
                <w:lang w:val="en-US"/>
              </w:rPr>
            </w:pPr>
          </w:p>
          <w:p w14:paraId="1F06DE9B" w14:textId="454CAFC1" w:rsidR="00A565A7" w:rsidRDefault="00A565A7" w:rsidP="00F123D3">
            <w:pPr>
              <w:pStyle w:val="Heading1"/>
              <w:rPr>
                <w:lang w:val="en-US"/>
              </w:rPr>
            </w:pPr>
          </w:p>
        </w:tc>
      </w:tr>
      <w:tr w:rsidR="00F123D3" w:rsidRPr="00BE00C4" w14:paraId="66C23C0E" w14:textId="77777777" w:rsidTr="00337D6F">
        <w:tc>
          <w:tcPr>
            <w:tcW w:w="5000" w:type="pct"/>
            <w:gridSpan w:val="5"/>
            <w:shd w:val="clear" w:color="auto" w:fill="731F1C" w:themeFill="accent5"/>
          </w:tcPr>
          <w:p w14:paraId="77ADEF4C" w14:textId="628DAC8D" w:rsidR="00F123D3" w:rsidRPr="00987BAB" w:rsidRDefault="00F123D3" w:rsidP="00F123D3">
            <w:pPr>
              <w:pStyle w:val="Heading1"/>
              <w:rPr>
                <w:lang w:val="en-US"/>
              </w:rPr>
            </w:pPr>
            <w:r>
              <w:rPr>
                <w:lang w:val="en-US"/>
              </w:rPr>
              <w:lastRenderedPageBreak/>
              <w:t>Acceptance of the call conditions</w:t>
            </w:r>
          </w:p>
        </w:tc>
      </w:tr>
      <w:tr w:rsidR="00F123D3" w:rsidRPr="00BE00C4" w14:paraId="34D94244" w14:textId="77777777" w:rsidTr="00337D6F">
        <w:trPr>
          <w:trHeight w:val="54"/>
        </w:trPr>
        <w:tc>
          <w:tcPr>
            <w:tcW w:w="5000" w:type="pct"/>
            <w:gridSpan w:val="5"/>
            <w:shd w:val="clear" w:color="auto" w:fill="auto"/>
          </w:tcPr>
          <w:p w14:paraId="0930EBF8" w14:textId="77777777" w:rsidR="00F123D3" w:rsidRPr="00987BAB" w:rsidRDefault="00F123D3" w:rsidP="00F123D3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F123D3" w:rsidRPr="00BE00C4" w14:paraId="2D1A898A" w14:textId="77777777" w:rsidTr="00F123D3">
        <w:tc>
          <w:tcPr>
            <w:tcW w:w="1625" w:type="pct"/>
            <w:gridSpan w:val="2"/>
            <w:vAlign w:val="bottom"/>
          </w:tcPr>
          <w:p w14:paraId="0E8C1D10" w14:textId="77777777" w:rsidR="00F123D3" w:rsidRPr="00987BAB" w:rsidRDefault="00F123D3" w:rsidP="00F123D3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  <w:tc>
          <w:tcPr>
            <w:tcW w:w="3375" w:type="pct"/>
            <w:gridSpan w:val="3"/>
            <w:vAlign w:val="bottom"/>
          </w:tcPr>
          <w:p w14:paraId="30439E3E" w14:textId="77777777" w:rsidR="00F123D3" w:rsidRPr="00987BAB" w:rsidRDefault="00F123D3" w:rsidP="00F123D3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C83C70" w:rsidRPr="00BE00C4" w14:paraId="45A68D3F" w14:textId="77777777" w:rsidTr="00F123D3">
        <w:tc>
          <w:tcPr>
            <w:tcW w:w="735" w:type="pct"/>
            <w:vAlign w:val="bottom"/>
          </w:tcPr>
          <w:p w14:paraId="07864C1F" w14:textId="77777777" w:rsidR="00C83C70" w:rsidRPr="00987BAB" w:rsidRDefault="00C83C70" w:rsidP="00A565A7">
            <w:pPr>
              <w:spacing w:before="120"/>
              <w:rPr>
                <w:sz w:val="36"/>
                <w:lang w:val="en-US" w:bidi="fr-FR"/>
              </w:rPr>
            </w:pPr>
          </w:p>
        </w:tc>
        <w:tc>
          <w:tcPr>
            <w:tcW w:w="4265" w:type="pct"/>
            <w:gridSpan w:val="4"/>
            <w:vAlign w:val="bottom"/>
          </w:tcPr>
          <w:p w14:paraId="4622F1E4" w14:textId="77777777" w:rsidR="00C83C70" w:rsidRDefault="00C83C70" w:rsidP="00F123D3">
            <w:pPr>
              <w:spacing w:before="120"/>
              <w:rPr>
                <w:lang w:val="en-US"/>
              </w:rPr>
            </w:pPr>
          </w:p>
        </w:tc>
      </w:tr>
      <w:tr w:rsidR="00F123D3" w:rsidRPr="00BE00C4" w14:paraId="362A2556" w14:textId="77777777" w:rsidTr="00F123D3">
        <w:tc>
          <w:tcPr>
            <w:tcW w:w="735" w:type="pct"/>
            <w:vAlign w:val="bottom"/>
          </w:tcPr>
          <w:p w14:paraId="6E1B44E1" w14:textId="77777777" w:rsidR="00F123D3" w:rsidRPr="00987BAB" w:rsidRDefault="00F123D3" w:rsidP="00F123D3">
            <w:pPr>
              <w:spacing w:before="120"/>
              <w:ind w:left="-20"/>
              <w:rPr>
                <w:sz w:val="36"/>
                <w:lang w:val="en-US"/>
              </w:rPr>
            </w:pPr>
            <w:r w:rsidRPr="00987BAB">
              <w:rPr>
                <w:sz w:val="36"/>
                <w:lang w:val="en-US" w:bidi="fr-FR"/>
              </w:rPr>
              <w:sym w:font="Wingdings 2" w:char="F0A3"/>
            </w:r>
          </w:p>
        </w:tc>
        <w:tc>
          <w:tcPr>
            <w:tcW w:w="4265" w:type="pct"/>
            <w:gridSpan w:val="4"/>
            <w:vAlign w:val="bottom"/>
          </w:tcPr>
          <w:p w14:paraId="272E4C19" w14:textId="7039C6FF" w:rsidR="00F123D3" w:rsidRPr="00A4266E" w:rsidRDefault="00F123D3" w:rsidP="00F123D3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 xml:space="preserve">I accept </w:t>
            </w:r>
            <w:r w:rsidR="001169A2">
              <w:rPr>
                <w:lang w:val="en-US"/>
              </w:rPr>
              <w:t xml:space="preserve">without reservation </w:t>
            </w:r>
            <w:r>
              <w:rPr>
                <w:lang w:val="en-US"/>
              </w:rPr>
              <w:t xml:space="preserve">the rules specified in the </w:t>
            </w:r>
            <w:r w:rsidR="00A4266E" w:rsidRPr="00A4266E">
              <w:rPr>
                <w:lang w:val="en-US"/>
              </w:rPr>
              <w:t>c</w:t>
            </w:r>
            <w:r w:rsidR="00A4266E">
              <w:rPr>
                <w:lang w:val="en-US"/>
              </w:rPr>
              <w:t>all</w:t>
            </w:r>
          </w:p>
        </w:tc>
      </w:tr>
    </w:tbl>
    <w:p w14:paraId="7776E350" w14:textId="77777777" w:rsidR="00CE6104" w:rsidRPr="00B44BEB" w:rsidRDefault="00CE6104" w:rsidP="00E677FE">
      <w:pPr>
        <w:spacing w:after="0"/>
        <w:rPr>
          <w:sz w:val="12"/>
          <w:szCs w:val="16"/>
          <w:lang w:val="en-US"/>
        </w:rPr>
      </w:pPr>
    </w:p>
    <w:sectPr w:rsidR="00CE6104" w:rsidRPr="00B44BEB" w:rsidSect="00947365">
      <w:headerReference w:type="default" r:id="rId10"/>
      <w:footerReference w:type="default" r:id="rId11"/>
      <w:pgSz w:w="11906" w:h="16838" w:code="9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D5A49" w14:textId="77777777" w:rsidR="005B1E45" w:rsidRDefault="005B1E45" w:rsidP="00650259">
      <w:pPr>
        <w:spacing w:after="0" w:line="240" w:lineRule="auto"/>
      </w:pPr>
      <w:r>
        <w:separator/>
      </w:r>
    </w:p>
  </w:endnote>
  <w:endnote w:type="continuationSeparator" w:id="0">
    <w:p w14:paraId="6FBFC1F6" w14:textId="77777777" w:rsidR="005B1E45" w:rsidRDefault="005B1E45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1F4557A-CCAC-434F-8F51-825118AABAF3}"/>
    <w:embedBold r:id="rId2" w:fontKey="{710BCE95-2160-4F6A-B95E-694FBBDB4C44}"/>
    <w:embedItalic r:id="rId3" w:fontKey="{2F8CFEDD-23DA-400A-969D-9855EECEC20D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4" w:fontKey="{0303DF16-FC1C-4CBE-8778-5B5A70933B4F}"/>
    <w:embedBold r:id="rId5" w:fontKey="{D63CD46D-039D-4A97-BD97-C94177C35461}"/>
    <w:embedItalic r:id="rId6" w:fontKey="{4A36D8D4-4698-4650-B918-B874D711936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59E10686-4509-4E22-9298-7223432CD028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8" w:fontKey="{95E6FB04-4235-4A4A-B242-414F7E757D9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533"/>
      <w:gridCol w:w="4493"/>
    </w:tblGrid>
    <w:tr w:rsidR="007F7B5D" w:rsidRPr="00BE00C4" w14:paraId="19CD05F6" w14:textId="77777777" w:rsidTr="00C4167A">
      <w:tc>
        <w:tcPr>
          <w:tcW w:w="4675" w:type="dxa"/>
          <w:vAlign w:val="center"/>
        </w:tcPr>
        <w:p w14:paraId="53D8B444" w14:textId="77777777" w:rsidR="007F7B5D" w:rsidRPr="000575E9" w:rsidRDefault="009E1B79" w:rsidP="007F7B5D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  <w:lang w:val="en-US"/>
            </w:rPr>
          </w:pPr>
          <w:r w:rsidRPr="000575E9">
            <w:rPr>
              <w:sz w:val="18"/>
              <w:szCs w:val="24"/>
              <w:lang w:val="en-US"/>
            </w:rPr>
            <w:t>COPLASIMON platform</w:t>
          </w:r>
        </w:p>
        <w:p w14:paraId="07875ED6" w14:textId="02FE90F4" w:rsidR="009E1B79" w:rsidRPr="009E1B79" w:rsidRDefault="009E1B79" w:rsidP="007F7B5D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  <w:lang w:val="en-US"/>
            </w:rPr>
          </w:pPr>
          <w:r w:rsidRPr="009E1B79">
            <w:rPr>
              <w:sz w:val="18"/>
              <w:szCs w:val="24"/>
              <w:lang w:val="en-US"/>
            </w:rPr>
            <w:t>Part of the SERENDIPV H</w:t>
          </w:r>
          <w:r>
            <w:rPr>
              <w:sz w:val="18"/>
              <w:szCs w:val="24"/>
              <w:lang w:val="en-US"/>
            </w:rPr>
            <w:t>2020 project</w:t>
          </w:r>
        </w:p>
      </w:tc>
      <w:tc>
        <w:tcPr>
          <w:tcW w:w="4675" w:type="dxa"/>
          <w:vAlign w:val="center"/>
        </w:tcPr>
        <w:p w14:paraId="6F4DE166" w14:textId="7B0BA592" w:rsidR="007F7B5D" w:rsidRPr="000575E9" w:rsidRDefault="007F7B5D" w:rsidP="007F7B5D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  <w:lang w:val="en-US"/>
            </w:rPr>
          </w:pPr>
        </w:p>
      </w:tc>
    </w:tr>
  </w:tbl>
  <w:p w14:paraId="696A643D" w14:textId="77777777" w:rsidR="0090596C" w:rsidRPr="000575E9" w:rsidRDefault="0090596C" w:rsidP="007F7B5D">
    <w:pPr>
      <w:pStyle w:val="NoSpacing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5CB33" w14:textId="77777777" w:rsidR="005B1E45" w:rsidRDefault="005B1E45" w:rsidP="00650259">
      <w:pPr>
        <w:spacing w:after="0" w:line="240" w:lineRule="auto"/>
      </w:pPr>
      <w:r>
        <w:separator/>
      </w:r>
    </w:p>
  </w:footnote>
  <w:footnote w:type="continuationSeparator" w:id="0">
    <w:p w14:paraId="015B8838" w14:textId="77777777" w:rsidR="005B1E45" w:rsidRDefault="005B1E45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1336"/>
      <w:gridCol w:w="7690"/>
    </w:tblGrid>
    <w:tr w:rsidR="0090596C" w:rsidRPr="00BE00C4" w14:paraId="3827B4A8" w14:textId="77777777" w:rsidTr="0090596C">
      <w:trPr>
        <w:trHeight w:val="990"/>
      </w:trPr>
      <w:tc>
        <w:tcPr>
          <w:tcW w:w="1350" w:type="dxa"/>
          <w:vAlign w:val="center"/>
        </w:tcPr>
        <w:p w14:paraId="5ACA4FBF" w14:textId="77777777" w:rsidR="0090596C" w:rsidRDefault="0090596C" w:rsidP="0090596C">
          <w:pPr>
            <w:pStyle w:val="Header"/>
            <w:ind w:left="-108"/>
          </w:pPr>
          <w:bookmarkStart w:id="0" w:name="_Hlk521325785"/>
          <w:r>
            <w:rPr>
              <w:lang w:bidi="fr-FR"/>
            </w:rPr>
            <w:drawing>
              <wp:inline distT="0" distB="0" distL="0" distR="0" wp14:anchorId="3043EB4F" wp14:editId="38A703DA">
                <wp:extent cx="640080" cy="640080"/>
                <wp:effectExtent l="0" t="0" r="7620" b="0"/>
                <wp:docPr id="2" name="Graphisme 1" descr="carte de visite de répertoi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1E623213" w14:textId="41704DB9" w:rsidR="0090596C" w:rsidRPr="005735F0" w:rsidRDefault="005735F0" w:rsidP="0090596C">
          <w:pPr>
            <w:pStyle w:val="Header"/>
            <w:rPr>
              <w:lang w:val="en-US"/>
            </w:rPr>
          </w:pPr>
          <w:r w:rsidRPr="005735F0">
            <w:rPr>
              <w:lang w:val="en-US"/>
            </w:rPr>
            <w:t>Formulary for call opening (C</w:t>
          </w:r>
          <w:r>
            <w:rPr>
              <w:lang w:val="en-US"/>
            </w:rPr>
            <w:t>OPLASIMON)</w:t>
          </w:r>
        </w:p>
      </w:tc>
    </w:tr>
    <w:bookmarkEnd w:id="0"/>
  </w:tbl>
  <w:p w14:paraId="664A5BE2" w14:textId="77777777" w:rsidR="00650259" w:rsidRPr="005735F0" w:rsidRDefault="00650259" w:rsidP="0090596C">
    <w:pPr>
      <w:pStyle w:val="NoSpacing"/>
      <w:spacing w:after="0"/>
      <w:rPr>
        <w:sz w:val="2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it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nnex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enumrote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912742469">
    <w:abstractNumId w:val="11"/>
  </w:num>
  <w:num w:numId="2" w16cid:durableId="49689811">
    <w:abstractNumId w:val="7"/>
  </w:num>
  <w:num w:numId="3" w16cid:durableId="266354473">
    <w:abstractNumId w:val="15"/>
  </w:num>
  <w:num w:numId="4" w16cid:durableId="1368606280">
    <w:abstractNumId w:val="12"/>
  </w:num>
  <w:num w:numId="5" w16cid:durableId="485319094">
    <w:abstractNumId w:val="13"/>
  </w:num>
  <w:num w:numId="6" w16cid:durableId="433288637">
    <w:abstractNumId w:val="19"/>
  </w:num>
  <w:num w:numId="7" w16cid:durableId="141043466">
    <w:abstractNumId w:val="6"/>
  </w:num>
  <w:num w:numId="8" w16cid:durableId="763380324">
    <w:abstractNumId w:val="10"/>
  </w:num>
  <w:num w:numId="9" w16cid:durableId="749347403">
    <w:abstractNumId w:val="17"/>
  </w:num>
  <w:num w:numId="10" w16cid:durableId="355889252">
    <w:abstractNumId w:val="1"/>
  </w:num>
  <w:num w:numId="11" w16cid:durableId="378936236">
    <w:abstractNumId w:val="5"/>
  </w:num>
  <w:num w:numId="12" w16cid:durableId="848062116">
    <w:abstractNumId w:val="0"/>
  </w:num>
  <w:num w:numId="13" w16cid:durableId="1277643703">
    <w:abstractNumId w:val="2"/>
  </w:num>
  <w:num w:numId="14" w16cid:durableId="591015734">
    <w:abstractNumId w:val="9"/>
  </w:num>
  <w:num w:numId="15" w16cid:durableId="498928929">
    <w:abstractNumId w:val="8"/>
  </w:num>
  <w:num w:numId="16" w16cid:durableId="124935509">
    <w:abstractNumId w:val="16"/>
  </w:num>
  <w:num w:numId="17" w16cid:durableId="2128694139">
    <w:abstractNumId w:val="3"/>
  </w:num>
  <w:num w:numId="18" w16cid:durableId="1065446112">
    <w:abstractNumId w:val="21"/>
  </w:num>
  <w:num w:numId="19" w16cid:durableId="1789665364">
    <w:abstractNumId w:val="18"/>
  </w:num>
  <w:num w:numId="20" w16cid:durableId="999041048">
    <w:abstractNumId w:val="14"/>
  </w:num>
  <w:num w:numId="21" w16cid:durableId="1702709790">
    <w:abstractNumId w:val="20"/>
  </w:num>
  <w:num w:numId="22" w16cid:durableId="709380183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5F0"/>
    <w:rsid w:val="000456E1"/>
    <w:rsid w:val="00052382"/>
    <w:rsid w:val="000575E9"/>
    <w:rsid w:val="0006568A"/>
    <w:rsid w:val="00076F0F"/>
    <w:rsid w:val="00084253"/>
    <w:rsid w:val="000959E6"/>
    <w:rsid w:val="000D1F49"/>
    <w:rsid w:val="000E7873"/>
    <w:rsid w:val="0010534A"/>
    <w:rsid w:val="001169A2"/>
    <w:rsid w:val="001727CA"/>
    <w:rsid w:val="002563EF"/>
    <w:rsid w:val="002928D0"/>
    <w:rsid w:val="002C56E6"/>
    <w:rsid w:val="00321A79"/>
    <w:rsid w:val="00323C84"/>
    <w:rsid w:val="00361E11"/>
    <w:rsid w:val="00366578"/>
    <w:rsid w:val="003B4744"/>
    <w:rsid w:val="003F0847"/>
    <w:rsid w:val="0040090B"/>
    <w:rsid w:val="004464CD"/>
    <w:rsid w:val="0046302A"/>
    <w:rsid w:val="00487D2D"/>
    <w:rsid w:val="004D5D62"/>
    <w:rsid w:val="005112D0"/>
    <w:rsid w:val="00521ABB"/>
    <w:rsid w:val="005735F0"/>
    <w:rsid w:val="00577E06"/>
    <w:rsid w:val="00590C78"/>
    <w:rsid w:val="005A3BF7"/>
    <w:rsid w:val="005B1E45"/>
    <w:rsid w:val="005F2035"/>
    <w:rsid w:val="005F7990"/>
    <w:rsid w:val="0063739C"/>
    <w:rsid w:val="00650259"/>
    <w:rsid w:val="00660D05"/>
    <w:rsid w:val="0067580C"/>
    <w:rsid w:val="006B607B"/>
    <w:rsid w:val="006E3F33"/>
    <w:rsid w:val="00745767"/>
    <w:rsid w:val="00770F25"/>
    <w:rsid w:val="007A35A8"/>
    <w:rsid w:val="007B0A85"/>
    <w:rsid w:val="007C6A52"/>
    <w:rsid w:val="007F7B5D"/>
    <w:rsid w:val="0082043E"/>
    <w:rsid w:val="00836129"/>
    <w:rsid w:val="0088264A"/>
    <w:rsid w:val="008E203A"/>
    <w:rsid w:val="008F1420"/>
    <w:rsid w:val="00904EA0"/>
    <w:rsid w:val="0090596C"/>
    <w:rsid w:val="0091229C"/>
    <w:rsid w:val="00940E73"/>
    <w:rsid w:val="00947365"/>
    <w:rsid w:val="0098597D"/>
    <w:rsid w:val="00986D9D"/>
    <w:rsid w:val="00987BAB"/>
    <w:rsid w:val="009A6C0F"/>
    <w:rsid w:val="009E1B79"/>
    <w:rsid w:val="009F619A"/>
    <w:rsid w:val="009F6DDE"/>
    <w:rsid w:val="00A370A8"/>
    <w:rsid w:val="00A4266E"/>
    <w:rsid w:val="00A565A7"/>
    <w:rsid w:val="00AE0992"/>
    <w:rsid w:val="00B17038"/>
    <w:rsid w:val="00B44BEB"/>
    <w:rsid w:val="00BB7CBA"/>
    <w:rsid w:val="00BD4753"/>
    <w:rsid w:val="00BD5CB1"/>
    <w:rsid w:val="00BE00C4"/>
    <w:rsid w:val="00BE62EE"/>
    <w:rsid w:val="00C003BA"/>
    <w:rsid w:val="00C46878"/>
    <w:rsid w:val="00C83C70"/>
    <w:rsid w:val="00CB4A51"/>
    <w:rsid w:val="00CD4532"/>
    <w:rsid w:val="00CD47B0"/>
    <w:rsid w:val="00CD70CE"/>
    <w:rsid w:val="00CE6104"/>
    <w:rsid w:val="00CE7918"/>
    <w:rsid w:val="00D16163"/>
    <w:rsid w:val="00D71B9C"/>
    <w:rsid w:val="00D77814"/>
    <w:rsid w:val="00DA2B8C"/>
    <w:rsid w:val="00DB3FAD"/>
    <w:rsid w:val="00E139C4"/>
    <w:rsid w:val="00E61C09"/>
    <w:rsid w:val="00E677FE"/>
    <w:rsid w:val="00E83AAD"/>
    <w:rsid w:val="00EB3B58"/>
    <w:rsid w:val="00EB5C8E"/>
    <w:rsid w:val="00EC7359"/>
    <w:rsid w:val="00EE3054"/>
    <w:rsid w:val="00F00606"/>
    <w:rsid w:val="00F01256"/>
    <w:rsid w:val="00F123D3"/>
    <w:rsid w:val="00F52451"/>
    <w:rsid w:val="00FC7475"/>
    <w:rsid w:val="00FD44B3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3826A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fr-FR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F7B5D"/>
  </w:style>
  <w:style w:type="paragraph" w:styleId="Heading1">
    <w:name w:val="heading 1"/>
    <w:basedOn w:val="Normal"/>
    <w:link w:val="Heading1Char"/>
    <w:uiPriority w:val="1"/>
    <w:qFormat/>
    <w:rsid w:val="0090596C"/>
    <w:pPr>
      <w:spacing w:before="60" w:after="60" w:line="240" w:lineRule="auto"/>
      <w:outlineLvl w:val="0"/>
    </w:pPr>
    <w:rPr>
      <w:rFonts w:asciiTheme="majorHAnsi" w:hAnsiTheme="majorHAnsi"/>
      <w:b/>
      <w:color w:val="FFFFFF" w:themeColor="background1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0596C"/>
    <w:rPr>
      <w:rFonts w:asciiTheme="majorHAnsi" w:hAnsiTheme="majorHAnsi"/>
      <w:b/>
      <w:color w:val="FFFFFF" w:themeColor="background1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Listenumrote">
    <w:name w:val="Liste numérotée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ardfaut">
    <w:name w:val="Par défau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90596C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90596C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0596C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90596C"/>
    <w:pPr>
      <w:tabs>
        <w:tab w:val="center" w:pos="4680"/>
        <w:tab w:val="right" w:pos="9360"/>
      </w:tabs>
      <w:spacing w:after="0"/>
    </w:pPr>
    <w:rPr>
      <w:rFonts w:asciiTheme="majorHAnsi" w:hAnsiTheme="majorHAnsi"/>
      <w:b/>
      <w:noProof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90596C"/>
    <w:rPr>
      <w:rFonts w:asciiTheme="majorHAnsi" w:hAnsiTheme="majorHAnsi"/>
      <w:b/>
      <w:noProof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7F7B5D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F7B5D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90596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905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Tableaudelafigure">
    <w:name w:val="Tableau de la figur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90596C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0596C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rsid w:val="001169A2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660D0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0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on\AppData\Roaming\Microsoft\Templates\Formulaire%20de%20collecte%20des%20coordonn&#233;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EAF2FE5DFC44EC29D088EB25F69CC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A310F6-A9FB-476B-9C13-6583B3A96010}"/>
      </w:docPartPr>
      <w:docPartBody>
        <w:p w:rsidR="007E083C" w:rsidRDefault="007E083C">
          <w:pPr>
            <w:pStyle w:val="3EAF2FE5DFC44EC29D088EB25F69CC4F"/>
          </w:pPr>
          <w:r w:rsidRPr="0090596C">
            <w:rPr>
              <w:lang w:bidi="fr-FR"/>
            </w:rPr>
            <w:t>E-mail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FE"/>
    <w:rsid w:val="007E083C"/>
    <w:rsid w:val="008031AB"/>
    <w:rsid w:val="00B116FE"/>
    <w:rsid w:val="00E6471C"/>
    <w:rsid w:val="00FD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BE" w:eastAsia="fr-B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EAF2FE5DFC44EC29D088EB25F69CC4F">
    <w:name w:val="3EAF2FE5DFC44EC29D088EB25F69CC4F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67B28D6794374B96F4974DBBC1DFA6" ma:contentTypeVersion="" ma:contentTypeDescription="Create a new document." ma:contentTypeScope="" ma:versionID="a01bdbd5a7ace473de12d129183220b3">
  <xsd:schema xmlns:xsd="http://www.w3.org/2001/XMLSchema" xmlns:xs="http://www.w3.org/2001/XMLSchema" xmlns:p="http://schemas.microsoft.com/office/2006/metadata/properties" xmlns:ns2="84d076b7-ee26-4a3c-a7bb-6fffc32f5919" xmlns:ns3="cd6ebab3-dd10-43c3-8f1f-a7f5fe9e4e0e" targetNamespace="http://schemas.microsoft.com/office/2006/metadata/properties" ma:root="true" ma:fieldsID="d15bc056a09d0fb843bb56a04ddd6471" ns2:_="" ns3:_="">
    <xsd:import namespace="84d076b7-ee26-4a3c-a7bb-6fffc32f5919"/>
    <xsd:import namespace="cd6ebab3-dd10-43c3-8f1f-a7f5fe9e4e0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d076b7-ee26-4a3c-a7bb-6fffc32f59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dd764ea-f358-4c72-bc2f-0d3f8bd676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6ebab3-dd10-43c3-8f1f-a7f5fe9e4e0e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497bae11-e298-453e-a34a-97e542062d1f}" ma:internalName="TaxCatchAll" ma:showField="CatchAllData" ma:web="cd6ebab3-dd10-43c3-8f1f-a7f5fe9e4e0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4d076b7-ee26-4a3c-a7bb-6fffc32f5919">
      <Terms xmlns="http://schemas.microsoft.com/office/infopath/2007/PartnerControls"/>
    </lcf76f155ced4ddcb4097134ff3c332f>
    <TaxCatchAll xmlns="cd6ebab3-dd10-43c3-8f1f-a7f5fe9e4e0e" xsi:nil="true"/>
  </documentManagement>
</p:properties>
</file>

<file path=customXml/itemProps1.xml><?xml version="1.0" encoding="utf-8"?>
<ds:datastoreItem xmlns:ds="http://schemas.openxmlformats.org/officeDocument/2006/customXml" ds:itemID="{BA2C1BAA-F2F2-4E76-A539-FBF85CE530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d076b7-ee26-4a3c-a7bb-6fffc32f5919"/>
    <ds:schemaRef ds:uri="cd6ebab3-dd10-43c3-8f1f-a7f5fe9e4e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417D71D-DAC3-4822-B203-594E4FC005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5F9F6A-0363-46D2-AB53-553ADA69290A}">
  <ds:schemaRefs>
    <ds:schemaRef ds:uri="http://schemas.microsoft.com/office/2006/metadata/properties"/>
    <ds:schemaRef ds:uri="http://schemas.microsoft.com/office/infopath/2007/PartnerControls"/>
    <ds:schemaRef ds:uri="84d076b7-ee26-4a3c-a7bb-6fffc32f5919"/>
    <ds:schemaRef ds:uri="cd6ebab3-dd10-43c3-8f1f-a7f5fe9e4e0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Formulaire de collecte des coordonnées</Template>
  <TotalTime>0</TotalTime>
  <Pages>6</Pages>
  <Words>170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2023-06-23T11:28:00Z</dcterms:created>
  <dcterms:modified xsi:type="dcterms:W3CDTF">2023-07-29T10:11:00Z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0x010100EF67B28D6794374B96F4974DBBC1DFA6</vt:lpwstr>
  </property>
  <property fmtid="{D5CDD505-2E9C-101B-9397-08002B2CF9AE}" pid="3" name="MediaServiceImageTags">
    <vt:lpwstr/>
  </property>
</Properties>
</file>