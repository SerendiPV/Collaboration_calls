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7"/>
        <w:gridCol w:w="1607"/>
        <w:gridCol w:w="2397"/>
        <w:gridCol w:w="1581"/>
        <w:gridCol w:w="2114"/>
      </w:tblGrid>
      <w:tr w:rsidR="0090596C" w:rsidRPr="00987BAB" w14:paraId="38B9937C" w14:textId="77777777" w:rsidTr="69BCA46C">
        <w:tc>
          <w:tcPr>
            <w:tcW w:w="5000" w:type="pct"/>
            <w:gridSpan w:val="5"/>
            <w:shd w:val="clear" w:color="auto" w:fill="731F1C" w:themeFill="accent5"/>
          </w:tcPr>
          <w:p w14:paraId="245A569D" w14:textId="7C54CA88" w:rsidR="00650259" w:rsidRPr="00987BAB" w:rsidRDefault="005735F0" w:rsidP="0090596C">
            <w:pPr>
              <w:pStyle w:val="Heading1"/>
              <w:rPr>
                <w:lang w:val="en-US"/>
              </w:rPr>
            </w:pPr>
            <w:r w:rsidRPr="00987BAB">
              <w:rPr>
                <w:lang w:val="en-US"/>
              </w:rPr>
              <w:t>Contact coordinates</w:t>
            </w:r>
          </w:p>
        </w:tc>
      </w:tr>
      <w:tr w:rsidR="00650259" w:rsidRPr="00987BAB" w14:paraId="733CB727" w14:textId="77777777" w:rsidTr="69BCA46C">
        <w:tc>
          <w:tcPr>
            <w:tcW w:w="1625" w:type="pct"/>
            <w:gridSpan w:val="2"/>
            <w:vAlign w:val="bottom"/>
          </w:tcPr>
          <w:p w14:paraId="425BDCB4" w14:textId="1A69E583" w:rsidR="00650259" w:rsidRPr="00987BAB" w:rsidRDefault="005735F0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/>
              </w:rPr>
              <w:t>Name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592ECB5E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7D1A5496" w14:textId="77777777" w:rsidTr="69BCA46C">
        <w:tc>
          <w:tcPr>
            <w:tcW w:w="1625" w:type="pct"/>
            <w:gridSpan w:val="2"/>
            <w:vAlign w:val="bottom"/>
          </w:tcPr>
          <w:p w14:paraId="7B4B437B" w14:textId="16FEB05D" w:rsidR="00650259" w:rsidRPr="00987BAB" w:rsidRDefault="005735F0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/>
              </w:rPr>
              <w:t>Surname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1168D0AE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3227672D" w14:textId="77777777" w:rsidTr="69BCA46C">
        <w:tc>
          <w:tcPr>
            <w:tcW w:w="1625" w:type="pct"/>
            <w:gridSpan w:val="2"/>
            <w:vAlign w:val="bottom"/>
          </w:tcPr>
          <w:p w14:paraId="762BF33A" w14:textId="09FD6981" w:rsidR="00650259" w:rsidRPr="00987BAB" w:rsidRDefault="000575E9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 w:bidi="fr-FR"/>
              </w:rPr>
              <w:t>Organization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0F1EF847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2D8D7A0D" w14:textId="77777777" w:rsidTr="69BCA46C">
        <w:tc>
          <w:tcPr>
            <w:tcW w:w="1625" w:type="pct"/>
            <w:gridSpan w:val="2"/>
            <w:vAlign w:val="bottom"/>
          </w:tcPr>
          <w:p w14:paraId="2CAE09B5" w14:textId="6905B98A" w:rsidR="00650259" w:rsidRPr="00987BAB" w:rsidRDefault="00650259" w:rsidP="0090596C">
            <w:pPr>
              <w:pStyle w:val="NormalIndent"/>
              <w:rPr>
                <w:lang w:val="en-US"/>
              </w:rPr>
            </w:pP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2BB72EDC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5735F0" w:rsidRPr="00987BAB" w14:paraId="63FC748F" w14:textId="77777777" w:rsidTr="69BCA46C">
        <w:trPr>
          <w:gridAfter w:val="1"/>
          <w:wAfter w:w="1171" w:type="pct"/>
        </w:trPr>
        <w:tc>
          <w:tcPr>
            <w:tcW w:w="1625" w:type="pct"/>
            <w:gridSpan w:val="2"/>
            <w:vAlign w:val="bottom"/>
          </w:tcPr>
          <w:p w14:paraId="2765A55F" w14:textId="5A3B4A58" w:rsidR="005735F0" w:rsidRPr="00987BAB" w:rsidRDefault="005735F0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/>
              </w:rPr>
              <w:t>Phone number</w:t>
            </w:r>
          </w:p>
        </w:tc>
        <w:tc>
          <w:tcPr>
            <w:tcW w:w="1328" w:type="pct"/>
            <w:tcBorders>
              <w:bottom w:val="single" w:sz="4" w:space="0" w:color="auto"/>
            </w:tcBorders>
            <w:vAlign w:val="bottom"/>
          </w:tcPr>
          <w:p w14:paraId="018604A8" w14:textId="77777777" w:rsidR="005735F0" w:rsidRPr="00987BAB" w:rsidRDefault="005735F0" w:rsidP="007F7B5D">
            <w:pPr>
              <w:spacing w:before="120"/>
              <w:rPr>
                <w:lang w:val="en-US"/>
              </w:rPr>
            </w:pPr>
          </w:p>
        </w:tc>
        <w:tc>
          <w:tcPr>
            <w:tcW w:w="876" w:type="pct"/>
            <w:vAlign w:val="bottom"/>
          </w:tcPr>
          <w:p w14:paraId="0D6D5E07" w14:textId="288C5CB2" w:rsidR="005735F0" w:rsidRPr="00987BAB" w:rsidRDefault="005735F0" w:rsidP="0090596C">
            <w:pPr>
              <w:rPr>
                <w:lang w:val="en-US"/>
              </w:rPr>
            </w:pPr>
          </w:p>
        </w:tc>
      </w:tr>
      <w:tr w:rsidR="00650259" w:rsidRPr="00987BAB" w14:paraId="75D8BCA7" w14:textId="77777777" w:rsidTr="69BCA46C">
        <w:sdt>
          <w:sdtPr>
            <w:rPr>
              <w:lang w:val="en-US"/>
            </w:rPr>
            <w:id w:val="-965116832"/>
            <w:placeholder>
              <w:docPart w:val="3EAF2FE5DFC44EC29D088EB25F69CC4F"/>
            </w:placeholder>
            <w:temporary/>
            <w:showingPlcHdr/>
            <w15:appearance w15:val="hidden"/>
          </w:sdtPr>
          <w:sdtContent>
            <w:tc>
              <w:tcPr>
                <w:tcW w:w="1625" w:type="pct"/>
                <w:gridSpan w:val="2"/>
                <w:vAlign w:val="bottom"/>
              </w:tcPr>
              <w:p w14:paraId="67107800" w14:textId="77777777" w:rsidR="00650259" w:rsidRPr="00987BAB" w:rsidRDefault="0090596C" w:rsidP="0090596C">
                <w:pPr>
                  <w:pStyle w:val="NormalIndent"/>
                  <w:rPr>
                    <w:lang w:val="en-US"/>
                  </w:rPr>
                </w:pPr>
                <w:r w:rsidRPr="00987BAB">
                  <w:rPr>
                    <w:lang w:val="en-US" w:bidi="fr-FR"/>
                  </w:rPr>
                  <w:t>E-mail</w:t>
                </w:r>
              </w:p>
            </w:tc>
          </w:sdtContent>
        </w:sdt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7DD880F9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951EC" w:rsidRPr="00987BAB" w14:paraId="322E4E34" w14:textId="77777777" w:rsidTr="69BCA46C">
        <w:tc>
          <w:tcPr>
            <w:tcW w:w="1625" w:type="pct"/>
            <w:gridSpan w:val="2"/>
            <w:vAlign w:val="bottom"/>
          </w:tcPr>
          <w:p w14:paraId="26F5822E" w14:textId="5B5570BF" w:rsidR="006951EC" w:rsidRDefault="006951EC" w:rsidP="0090596C">
            <w:pPr>
              <w:pStyle w:val="NormalIndent"/>
              <w:rPr>
                <w:lang w:val="en-US"/>
              </w:rPr>
            </w:pPr>
            <w:r>
              <w:rPr>
                <w:lang w:val="en-US"/>
              </w:rPr>
              <w:t>Call Number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338FE418" w14:textId="77777777" w:rsidR="006951EC" w:rsidRPr="00987BAB" w:rsidRDefault="006951EC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66C3B5D5" w14:textId="77777777" w:rsidTr="69BCA46C">
        <w:trPr>
          <w:trHeight w:val="54"/>
        </w:trPr>
        <w:tc>
          <w:tcPr>
            <w:tcW w:w="5000" w:type="pct"/>
            <w:gridSpan w:val="5"/>
            <w:shd w:val="clear" w:color="auto" w:fill="auto"/>
          </w:tcPr>
          <w:p w14:paraId="16CA3799" w14:textId="77777777" w:rsidR="00650259" w:rsidRPr="00987BAB" w:rsidRDefault="00650259" w:rsidP="003F3422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650259" w:rsidRPr="00987BAB" w14:paraId="6A07300E" w14:textId="77777777" w:rsidTr="69BCA46C">
        <w:tc>
          <w:tcPr>
            <w:tcW w:w="1625" w:type="pct"/>
            <w:gridSpan w:val="2"/>
            <w:vAlign w:val="bottom"/>
          </w:tcPr>
          <w:p w14:paraId="5166B381" w14:textId="77777777" w:rsidR="00650259" w:rsidRPr="00987BAB" w:rsidRDefault="00650259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03F4DD65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5D91ECF2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0CBBD730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68249096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  <w:tc>
          <w:tcPr>
            <w:tcW w:w="3375" w:type="pct"/>
            <w:gridSpan w:val="3"/>
            <w:vAlign w:val="bottom"/>
          </w:tcPr>
          <w:p w14:paraId="5DCBAF0B" w14:textId="77777777" w:rsidR="00650259" w:rsidRPr="00987BAB" w:rsidRDefault="00650259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E677FE" w:rsidRPr="004D0E2F" w14:paraId="03ABF8DD" w14:textId="77777777" w:rsidTr="69BCA46C">
        <w:tc>
          <w:tcPr>
            <w:tcW w:w="735" w:type="pct"/>
            <w:vAlign w:val="bottom"/>
          </w:tcPr>
          <w:p w14:paraId="391C4B8E" w14:textId="77777777" w:rsidR="00D77814" w:rsidRDefault="00D77814" w:rsidP="00FD44B3">
            <w:pPr>
              <w:spacing w:before="120"/>
              <w:rPr>
                <w:sz w:val="36"/>
                <w:lang w:val="en-US" w:bidi="fr-FR"/>
              </w:rPr>
            </w:pPr>
          </w:p>
          <w:p w14:paraId="30CB7AFA" w14:textId="37F3D13D" w:rsidR="00E677FE" w:rsidRPr="00987BAB" w:rsidRDefault="00E677FE" w:rsidP="00F52451">
            <w:pPr>
              <w:spacing w:before="120"/>
              <w:ind w:left="-20"/>
              <w:rPr>
                <w:sz w:val="36"/>
                <w:lang w:val="en-US"/>
              </w:rPr>
            </w:pPr>
            <w:r w:rsidRPr="00987BAB">
              <w:rPr>
                <w:rFonts w:ascii="Wingdings 2" w:eastAsia="Wingdings 2" w:hAnsi="Wingdings 2" w:cs="Wingdings 2"/>
                <w:sz w:val="36"/>
                <w:lang w:val="en-US" w:bidi="fr-FR"/>
              </w:rPr>
              <w:t>£</w:t>
            </w:r>
          </w:p>
        </w:tc>
        <w:tc>
          <w:tcPr>
            <w:tcW w:w="4265" w:type="pct"/>
            <w:gridSpan w:val="4"/>
            <w:vAlign w:val="bottom"/>
          </w:tcPr>
          <w:p w14:paraId="0939A642" w14:textId="4D702D74" w:rsidR="008F1420" w:rsidRPr="00987BAB" w:rsidRDefault="008F1420" w:rsidP="00F52451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I wish my profile to be anonymized in the call</w:t>
            </w:r>
            <w:r w:rsidR="0067580C">
              <w:rPr>
                <w:lang w:val="en-US"/>
              </w:rPr>
              <w:t xml:space="preserve">                                                                                              </w:t>
            </w:r>
          </w:p>
        </w:tc>
      </w:tr>
      <w:tr w:rsidR="00F123D3" w:rsidRPr="004D0E2F" w14:paraId="6596B0B4" w14:textId="77777777" w:rsidTr="69BCA46C">
        <w:tc>
          <w:tcPr>
            <w:tcW w:w="5000" w:type="pct"/>
            <w:gridSpan w:val="5"/>
            <w:shd w:val="clear" w:color="auto" w:fill="auto"/>
          </w:tcPr>
          <w:p w14:paraId="1B77DC93" w14:textId="77777777" w:rsidR="00F123D3" w:rsidRDefault="00F123D3" w:rsidP="00F123D3">
            <w:pPr>
              <w:pStyle w:val="Heading1"/>
              <w:rPr>
                <w:lang w:val="en-US"/>
              </w:rPr>
            </w:pPr>
          </w:p>
          <w:p w14:paraId="609774AE" w14:textId="77777777" w:rsidR="00B17038" w:rsidRPr="00B17038" w:rsidRDefault="00B17038" w:rsidP="00B17038">
            <w:pPr>
              <w:pStyle w:val="Heading1"/>
              <w:rPr>
                <w:color w:val="auto"/>
                <w:lang w:val="en-US"/>
              </w:rPr>
            </w:pPr>
          </w:p>
          <w:p w14:paraId="2D64183F" w14:textId="77777777" w:rsidR="00B17038" w:rsidRDefault="00B17038" w:rsidP="00B17038">
            <w:pPr>
              <w:pStyle w:val="Heading1"/>
              <w:rPr>
                <w:color w:val="auto"/>
                <w:lang w:val="en-US"/>
              </w:rPr>
            </w:pPr>
          </w:p>
          <w:p w14:paraId="50C1BCA3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371FEE53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1E70E26F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2DAFFD55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4D2AA47C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0DC74CC7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7310C74E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4CFB20CD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274B70EC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3A6C213F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12586991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1725AD5A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678608D6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5A5DE295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141A8588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795EE78D" w14:textId="77777777" w:rsidR="004D0E2F" w:rsidRPr="00B17038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7402E4FA" w14:textId="3497C505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EB5C8E">
              <w:rPr>
                <w:color w:val="auto"/>
                <w:sz w:val="32"/>
                <w:szCs w:val="32"/>
                <w:lang w:val="en-US"/>
              </w:rPr>
              <w:t>Data request</w:t>
            </w:r>
            <w:r w:rsidR="00EB5C8E">
              <w:rPr>
                <w:color w:val="auto"/>
                <w:sz w:val="32"/>
                <w:szCs w:val="32"/>
                <w:lang w:val="en-US"/>
              </w:rPr>
              <w:t xml:space="preserve">/proposal </w:t>
            </w:r>
          </w:p>
          <w:p w14:paraId="2E173E96" w14:textId="104BC1EF" w:rsidR="00B17038" w:rsidRDefault="00EB5C8E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Please specify the kind of data</w:t>
            </w:r>
            <w:r w:rsidR="00660D05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, data analytics</w:t>
            </w: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 </w:t>
            </w:r>
            <w:r w:rsidR="00660D05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or modelling </w:t>
            </w: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you are looking for</w:t>
            </w:r>
            <w:r w:rsidR="00660D05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, and </w:t>
            </w:r>
            <w:r w:rsidR="00DA2B8C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what you could provide in exchange.</w:t>
            </w:r>
          </w:p>
          <w:p w14:paraId="606A9B2A" w14:textId="14FCE38D" w:rsidR="00EB5C8E" w:rsidRPr="00EB5C8E" w:rsidRDefault="00EB5C8E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Specify the data format expected.</w:t>
            </w:r>
          </w:p>
          <w:p w14:paraId="4CC8CC65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FDDE7B5" w14:textId="18937EFC" w:rsidR="69BCA46C" w:rsidRDefault="69BCA46C" w:rsidP="69BCA46C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E56189B" w14:textId="1AF85D09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CB3E08E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B7A35FD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AEEFEF3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66E04BC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E49E3E1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AD6D1EA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6B7DE93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5358EB6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2830FAE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DA22A24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A64DD04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1648683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0607A22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798CEFC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E5CEF44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46C57E3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21E8BD0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F132DDA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7B4D4F7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F60CF1E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5A2A69F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855275B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7FACAF3" w14:textId="2BDF15D4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EB5C8E">
              <w:rPr>
                <w:color w:val="auto"/>
                <w:sz w:val="32"/>
                <w:szCs w:val="32"/>
                <w:lang w:val="en-US"/>
              </w:rPr>
              <w:t>Collaboration proposal</w:t>
            </w:r>
          </w:p>
          <w:p w14:paraId="4B48A18C" w14:textId="00B0B39D" w:rsidR="00B17038" w:rsidRPr="00EB5C8E" w:rsidRDefault="00EB5C8E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In this section you can propose collaboration </w:t>
            </w:r>
            <w:r w:rsidR="0088264A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with </w:t>
            </w: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the Serendi-PV partners, including </w:t>
            </w:r>
            <w:r w:rsidR="00321A79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specific requests to the partners.</w:t>
            </w:r>
          </w:p>
          <w:p w14:paraId="0E03823D" w14:textId="77777777" w:rsidR="00EB5C8E" w:rsidRPr="00EB5C8E" w:rsidRDefault="00EB5C8E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C6A4676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05C1C95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40B73D4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B75A94B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C3E5432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45AD9B1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1AE5FD8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BCB4672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63C9256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1153F33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30E0BE2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C2B315A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C5952C5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4D35F44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24F0A9F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A0E532F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D854221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B18B8A5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B3C99D0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4312ED7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475F9EF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5C4CB95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9A18E62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FEF9D13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BD3B911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41DE519" w14:textId="146F8CA2" w:rsidR="00B17038" w:rsidRPr="00EB5C8E" w:rsidRDefault="000D705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>
              <w:rPr>
                <w:color w:val="auto"/>
                <w:sz w:val="32"/>
                <w:szCs w:val="32"/>
                <w:lang w:val="en-US"/>
              </w:rPr>
              <w:t>Timeline</w:t>
            </w:r>
          </w:p>
          <w:p w14:paraId="19EACDD2" w14:textId="1F55E701" w:rsidR="00B17038" w:rsidRPr="00321A79" w:rsidRDefault="00321A79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Please specify </w:t>
            </w:r>
            <w:r w:rsidR="000D705F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the desired timeline for the data analysis and the collaboration</w:t>
            </w:r>
          </w:p>
          <w:p w14:paraId="5FE6ADAE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FA1D57D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76A563E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CC67570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EB9EB08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A792798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7EA896D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0F067DC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75960511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C0FFA7E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EFEBD1A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A9C019B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F93D0AE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97B1EDA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7F7897B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2D2FDAC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0FA41DB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45647D8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2F64B46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0BE317E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4A1FDC0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3146EB3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2A9FEEB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7CA8766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75E49AC9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B971452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9383292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E87D7C0" w14:textId="5EF5F72D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EB5C8E">
              <w:rPr>
                <w:color w:val="auto"/>
                <w:sz w:val="32"/>
                <w:szCs w:val="32"/>
                <w:lang w:val="en-US"/>
              </w:rPr>
              <w:t xml:space="preserve">Summary </w:t>
            </w:r>
            <w:r w:rsidR="000D705F">
              <w:rPr>
                <w:color w:val="auto"/>
                <w:sz w:val="32"/>
                <w:szCs w:val="32"/>
                <w:lang w:val="en-US"/>
              </w:rPr>
              <w:t xml:space="preserve">on the data you posses (technical requirements) </w:t>
            </w:r>
          </w:p>
          <w:p w14:paraId="6C6CDB8E" w14:textId="2FD0BF29" w:rsidR="00B17038" w:rsidRPr="004D0E2F" w:rsidRDefault="00AE0992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 w:rsidRPr="004D0E2F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Please specify a summary </w:t>
            </w:r>
            <w:r w:rsidR="000D705F" w:rsidRPr="004D0E2F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on the data you would like to share. </w:t>
            </w:r>
          </w:p>
          <w:p w14:paraId="62EDD4B5" w14:textId="77777777" w:rsidR="00904EA0" w:rsidRDefault="00904EA0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27206ACA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1AA4D530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6D698E1E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4D5BE1E4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6544C39D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233A2B4C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3803C061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008114D1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2178EBA1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55A98D7B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3F6920B1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17EF6990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6FD550FC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7BE52EDC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1B789C69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2DAC161E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525ACAF1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255C35A0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5F4C0BBD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459DEF10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46A5A087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011E73B4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06EE864E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16E4EF2E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2AB3DE00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49EE1B22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14E5EC4C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40F7306F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588AA31C" w14:textId="484EC7E8" w:rsidR="00904EA0" w:rsidRPr="00904EA0" w:rsidRDefault="00904EA0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904EA0">
              <w:rPr>
                <w:color w:val="auto"/>
                <w:sz w:val="32"/>
                <w:szCs w:val="32"/>
                <w:lang w:val="en-US"/>
              </w:rPr>
              <w:t xml:space="preserve">Additional content </w:t>
            </w:r>
          </w:p>
          <w:p w14:paraId="272FCBB3" w14:textId="77777777" w:rsidR="00B17038" w:rsidRPr="00B17038" w:rsidRDefault="00B17038" w:rsidP="00B17038">
            <w:pPr>
              <w:pStyle w:val="Heading1"/>
              <w:rPr>
                <w:color w:val="auto"/>
                <w:lang w:val="en-US"/>
              </w:rPr>
            </w:pPr>
          </w:p>
          <w:p w14:paraId="066A833B" w14:textId="400D8344" w:rsidR="00A565A7" w:rsidRPr="004D0E2F" w:rsidRDefault="00521ABB" w:rsidP="00F123D3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 w:rsidRPr="004D0E2F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Here you can add additional content, documents and materials.</w:t>
            </w:r>
          </w:p>
          <w:p w14:paraId="278C1640" w14:textId="77777777" w:rsidR="00B17038" w:rsidRDefault="00B17038" w:rsidP="00F123D3">
            <w:pPr>
              <w:pStyle w:val="Heading1"/>
              <w:rPr>
                <w:lang w:val="en-US"/>
              </w:rPr>
            </w:pPr>
          </w:p>
          <w:p w14:paraId="0F214A72" w14:textId="77777777" w:rsidR="00A565A7" w:rsidRDefault="00A565A7" w:rsidP="00F123D3">
            <w:pPr>
              <w:pStyle w:val="Heading1"/>
              <w:rPr>
                <w:lang w:val="en-US"/>
              </w:rPr>
            </w:pPr>
          </w:p>
          <w:p w14:paraId="1F06DE9B" w14:textId="454CAFC1" w:rsidR="00A565A7" w:rsidRDefault="00A565A7" w:rsidP="00F123D3">
            <w:pPr>
              <w:pStyle w:val="Heading1"/>
              <w:rPr>
                <w:lang w:val="en-US"/>
              </w:rPr>
            </w:pPr>
          </w:p>
        </w:tc>
      </w:tr>
      <w:tr w:rsidR="00F123D3" w:rsidRPr="004D0E2F" w14:paraId="66C23C0E" w14:textId="77777777" w:rsidTr="69BCA46C">
        <w:tc>
          <w:tcPr>
            <w:tcW w:w="5000" w:type="pct"/>
            <w:gridSpan w:val="5"/>
            <w:shd w:val="clear" w:color="auto" w:fill="731F1C" w:themeFill="accent5"/>
          </w:tcPr>
          <w:p w14:paraId="77ADEF4C" w14:textId="628DAC8D" w:rsidR="00F123D3" w:rsidRPr="00987BAB" w:rsidRDefault="00F123D3" w:rsidP="00F123D3">
            <w:pPr>
              <w:pStyle w:val="Heading1"/>
              <w:rPr>
                <w:lang w:val="en-US"/>
              </w:rPr>
            </w:pPr>
            <w:r>
              <w:rPr>
                <w:lang w:val="en-US"/>
              </w:rPr>
              <w:t>Acceptance of the call conditions</w:t>
            </w:r>
          </w:p>
        </w:tc>
      </w:tr>
      <w:tr w:rsidR="00F123D3" w:rsidRPr="004D0E2F" w14:paraId="34D94244" w14:textId="77777777" w:rsidTr="69BCA46C">
        <w:trPr>
          <w:trHeight w:val="54"/>
        </w:trPr>
        <w:tc>
          <w:tcPr>
            <w:tcW w:w="5000" w:type="pct"/>
            <w:gridSpan w:val="5"/>
            <w:shd w:val="clear" w:color="auto" w:fill="auto"/>
          </w:tcPr>
          <w:p w14:paraId="0930EBF8" w14:textId="77777777" w:rsidR="00F123D3" w:rsidRPr="00987BAB" w:rsidRDefault="00F123D3" w:rsidP="00F123D3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F123D3" w:rsidRPr="004D0E2F" w14:paraId="2D1A898A" w14:textId="77777777" w:rsidTr="69BCA46C">
        <w:tc>
          <w:tcPr>
            <w:tcW w:w="1625" w:type="pct"/>
            <w:gridSpan w:val="2"/>
            <w:vAlign w:val="bottom"/>
          </w:tcPr>
          <w:p w14:paraId="0E8C1D10" w14:textId="77777777" w:rsidR="00F123D3" w:rsidRPr="00987BAB" w:rsidRDefault="00F123D3" w:rsidP="00F123D3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  <w:tc>
          <w:tcPr>
            <w:tcW w:w="3375" w:type="pct"/>
            <w:gridSpan w:val="3"/>
            <w:vAlign w:val="bottom"/>
          </w:tcPr>
          <w:p w14:paraId="30439E3E" w14:textId="77777777" w:rsidR="00F123D3" w:rsidRPr="00987BAB" w:rsidRDefault="00F123D3" w:rsidP="00F123D3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C83C70" w:rsidRPr="004D0E2F" w14:paraId="45A68D3F" w14:textId="77777777" w:rsidTr="69BCA46C">
        <w:tc>
          <w:tcPr>
            <w:tcW w:w="735" w:type="pct"/>
            <w:vAlign w:val="bottom"/>
          </w:tcPr>
          <w:p w14:paraId="07864C1F" w14:textId="77777777" w:rsidR="00C83C70" w:rsidRPr="00987BAB" w:rsidRDefault="00C83C70" w:rsidP="00A565A7">
            <w:pPr>
              <w:spacing w:before="120"/>
              <w:rPr>
                <w:sz w:val="36"/>
                <w:lang w:val="en-US" w:bidi="fr-FR"/>
              </w:rPr>
            </w:pPr>
          </w:p>
        </w:tc>
        <w:tc>
          <w:tcPr>
            <w:tcW w:w="4265" w:type="pct"/>
            <w:gridSpan w:val="4"/>
            <w:vAlign w:val="bottom"/>
          </w:tcPr>
          <w:p w14:paraId="4622F1E4" w14:textId="77777777" w:rsidR="00C83C70" w:rsidRDefault="00C83C70" w:rsidP="00F123D3">
            <w:pPr>
              <w:spacing w:before="120"/>
              <w:rPr>
                <w:lang w:val="en-US"/>
              </w:rPr>
            </w:pPr>
          </w:p>
        </w:tc>
      </w:tr>
      <w:tr w:rsidR="00F123D3" w:rsidRPr="004D0E2F" w14:paraId="362A2556" w14:textId="77777777" w:rsidTr="69BCA46C">
        <w:tc>
          <w:tcPr>
            <w:tcW w:w="735" w:type="pct"/>
            <w:vAlign w:val="bottom"/>
          </w:tcPr>
          <w:p w14:paraId="6E1B44E1" w14:textId="77777777" w:rsidR="00F123D3" w:rsidRPr="00987BAB" w:rsidRDefault="00F123D3" w:rsidP="00F123D3">
            <w:pPr>
              <w:spacing w:before="120"/>
              <w:ind w:left="-20"/>
              <w:rPr>
                <w:sz w:val="36"/>
                <w:lang w:val="en-US"/>
              </w:rPr>
            </w:pPr>
            <w:r w:rsidRPr="00987BAB">
              <w:rPr>
                <w:rFonts w:ascii="Wingdings 2" w:eastAsia="Wingdings 2" w:hAnsi="Wingdings 2" w:cs="Wingdings 2"/>
                <w:sz w:val="36"/>
                <w:lang w:val="en-US" w:bidi="fr-FR"/>
              </w:rPr>
              <w:t>£</w:t>
            </w:r>
          </w:p>
        </w:tc>
        <w:tc>
          <w:tcPr>
            <w:tcW w:w="4265" w:type="pct"/>
            <w:gridSpan w:val="4"/>
            <w:vAlign w:val="bottom"/>
          </w:tcPr>
          <w:p w14:paraId="272E4C19" w14:textId="3971DB7E" w:rsidR="00F123D3" w:rsidRPr="00B44BEB" w:rsidRDefault="00F123D3" w:rsidP="00F123D3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 xml:space="preserve">I accept </w:t>
            </w:r>
            <w:r w:rsidR="001169A2">
              <w:rPr>
                <w:lang w:val="en-US"/>
              </w:rPr>
              <w:t xml:space="preserve">without reservation </w:t>
            </w:r>
            <w:r>
              <w:rPr>
                <w:lang w:val="en-US"/>
              </w:rPr>
              <w:t xml:space="preserve">the rules specified in the </w:t>
            </w:r>
            <w:hyperlink r:id="rId10" w:history="1">
              <w:r w:rsidR="001169A2" w:rsidRPr="001169A2">
                <w:rPr>
                  <w:rStyle w:val="Hyperlink"/>
                  <w:lang w:val="en-US"/>
                </w:rPr>
                <w:t>call</w:t>
              </w:r>
            </w:hyperlink>
          </w:p>
        </w:tc>
      </w:tr>
    </w:tbl>
    <w:p w14:paraId="7776E350" w14:textId="77777777" w:rsidR="00CE6104" w:rsidRPr="00B44BEB" w:rsidRDefault="00CE6104" w:rsidP="00E677FE">
      <w:pPr>
        <w:spacing w:after="0"/>
        <w:rPr>
          <w:sz w:val="12"/>
          <w:szCs w:val="16"/>
          <w:lang w:val="en-US"/>
        </w:rPr>
      </w:pPr>
    </w:p>
    <w:sectPr w:rsidR="00CE6104" w:rsidRPr="00B44BEB" w:rsidSect="00947365">
      <w:headerReference w:type="default" r:id="rId11"/>
      <w:footerReference w:type="default" r:id="rId12"/>
      <w:pgSz w:w="11906" w:h="16838" w:code="9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3B7D24" w14:textId="77777777" w:rsidR="00763078" w:rsidRDefault="00763078" w:rsidP="00650259">
      <w:pPr>
        <w:spacing w:after="0" w:line="240" w:lineRule="auto"/>
      </w:pPr>
      <w:r>
        <w:separator/>
      </w:r>
    </w:p>
  </w:endnote>
  <w:endnote w:type="continuationSeparator" w:id="0">
    <w:p w14:paraId="7C25B505" w14:textId="77777777" w:rsidR="00763078" w:rsidRDefault="00763078" w:rsidP="00650259">
      <w:pPr>
        <w:spacing w:after="0" w:line="240" w:lineRule="auto"/>
      </w:pPr>
      <w:r>
        <w:continuationSeparator/>
      </w:r>
    </w:p>
  </w:endnote>
  <w:endnote w:type="continuationNotice" w:id="1">
    <w:p w14:paraId="0A5D624A" w14:textId="77777777" w:rsidR="003F3422" w:rsidRDefault="003F342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8EA035F-BDA5-4978-8EA0-0A4FAA9F0796}"/>
    <w:embedBold r:id="rId2" w:fontKey="{AF74D778-6476-4B18-BB0E-87D89D991BDC}"/>
    <w:embedItalic r:id="rId3" w:fontKey="{3C8163FB-B9F2-4D0E-997D-F8535C7DB7C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4" w:fontKey="{E58AAFA7-CA80-4CFE-9FC5-9046D693BF51}"/>
    <w:embedBold r:id="rId5" w:fontKey="{59A6DD84-7A7B-48A2-8014-1598BBA68364}"/>
    <w:embedItalic r:id="rId6" w:fontKey="{DFEF4A30-8EB2-4DF6-9A33-615238245D0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D749C14D-6C41-4082-8809-4CE4C5D24076}"/>
  </w:font>
  <w:font w:name="Wingdings 2">
    <w:charset w:val="02"/>
    <w:family w:val="roman"/>
    <w:pitch w:val="variable"/>
    <w:sig w:usb0="00000000" w:usb1="10000000" w:usb2="00000000" w:usb3="00000000" w:csb0="80000000" w:csb1="00000000"/>
    <w:embedRegular r:id="rId8" w:fontKey="{840B768C-25C2-4E46-8891-F9E92B2CB82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533"/>
      <w:gridCol w:w="4493"/>
    </w:tblGrid>
    <w:tr w:rsidR="007F7B5D" w:rsidRPr="004D0E2F" w14:paraId="19CD05F6" w14:textId="77777777" w:rsidTr="003F3422">
      <w:tc>
        <w:tcPr>
          <w:tcW w:w="4675" w:type="dxa"/>
          <w:vAlign w:val="center"/>
        </w:tcPr>
        <w:p w14:paraId="53D8B444" w14:textId="77777777" w:rsidR="007F7B5D" w:rsidRPr="000575E9" w:rsidRDefault="009E1B79" w:rsidP="007F7B5D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  <w:lang w:val="en-US"/>
            </w:rPr>
          </w:pPr>
          <w:r w:rsidRPr="000575E9">
            <w:rPr>
              <w:sz w:val="18"/>
              <w:szCs w:val="24"/>
              <w:lang w:val="en-US"/>
            </w:rPr>
            <w:t>COPLASIMON platform</w:t>
          </w:r>
        </w:p>
        <w:p w14:paraId="07875ED6" w14:textId="02FE90F4" w:rsidR="009E1B79" w:rsidRPr="009E1B79" w:rsidRDefault="009E1B79" w:rsidP="007F7B5D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  <w:lang w:val="en-US"/>
            </w:rPr>
          </w:pPr>
          <w:r w:rsidRPr="009E1B79">
            <w:rPr>
              <w:sz w:val="18"/>
              <w:szCs w:val="24"/>
              <w:lang w:val="en-US"/>
            </w:rPr>
            <w:t>Part of the SERENDIPV H</w:t>
          </w:r>
          <w:r>
            <w:rPr>
              <w:sz w:val="18"/>
              <w:szCs w:val="24"/>
              <w:lang w:val="en-US"/>
            </w:rPr>
            <w:t>2020 project</w:t>
          </w:r>
        </w:p>
      </w:tc>
      <w:tc>
        <w:tcPr>
          <w:tcW w:w="4675" w:type="dxa"/>
          <w:vAlign w:val="center"/>
        </w:tcPr>
        <w:p w14:paraId="6F4DE166" w14:textId="7B0BA592" w:rsidR="007F7B5D" w:rsidRPr="000575E9" w:rsidRDefault="007F7B5D" w:rsidP="007F7B5D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  <w:lang w:val="en-US"/>
            </w:rPr>
          </w:pPr>
        </w:p>
      </w:tc>
    </w:tr>
  </w:tbl>
  <w:p w14:paraId="696A643D" w14:textId="77777777" w:rsidR="0090596C" w:rsidRPr="000575E9" w:rsidRDefault="0090596C" w:rsidP="007F7B5D">
    <w:pPr>
      <w:pStyle w:val="NoSpacing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1628DF" w14:textId="77777777" w:rsidR="00763078" w:rsidRDefault="00763078" w:rsidP="00650259">
      <w:pPr>
        <w:spacing w:after="0" w:line="240" w:lineRule="auto"/>
      </w:pPr>
      <w:r>
        <w:separator/>
      </w:r>
    </w:p>
  </w:footnote>
  <w:footnote w:type="continuationSeparator" w:id="0">
    <w:p w14:paraId="7230C75E" w14:textId="77777777" w:rsidR="00763078" w:rsidRDefault="00763078" w:rsidP="00650259">
      <w:pPr>
        <w:spacing w:after="0" w:line="240" w:lineRule="auto"/>
      </w:pPr>
      <w:r>
        <w:continuationSeparator/>
      </w:r>
    </w:p>
  </w:footnote>
  <w:footnote w:type="continuationNotice" w:id="1">
    <w:p w14:paraId="50DAEE9C" w14:textId="77777777" w:rsidR="003F3422" w:rsidRDefault="003F342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1336"/>
      <w:gridCol w:w="7690"/>
    </w:tblGrid>
    <w:tr w:rsidR="0090596C" w:rsidRPr="004D0E2F" w14:paraId="3827B4A8" w14:textId="77777777" w:rsidTr="0090596C">
      <w:trPr>
        <w:trHeight w:val="990"/>
      </w:trPr>
      <w:tc>
        <w:tcPr>
          <w:tcW w:w="1350" w:type="dxa"/>
          <w:vAlign w:val="center"/>
        </w:tcPr>
        <w:p w14:paraId="5ACA4FBF" w14:textId="77777777" w:rsidR="0090596C" w:rsidRDefault="0090596C" w:rsidP="0090596C">
          <w:pPr>
            <w:pStyle w:val="Header"/>
            <w:ind w:left="-108"/>
          </w:pPr>
          <w:bookmarkStart w:id="0" w:name="_Hlk521325785"/>
          <w:r>
            <w:rPr>
              <w:lang w:bidi="fr-FR"/>
            </w:rPr>
            <w:drawing>
              <wp:inline distT="0" distB="0" distL="0" distR="0" wp14:anchorId="3043EB4F" wp14:editId="38A703DA">
                <wp:extent cx="640080" cy="640080"/>
                <wp:effectExtent l="0" t="0" r="7620" b="0"/>
                <wp:docPr id="2" name="Picture 2" descr="carte de visite de répertoi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1E623213" w14:textId="52A55320" w:rsidR="0090596C" w:rsidRPr="005735F0" w:rsidRDefault="005735F0" w:rsidP="0090596C">
          <w:pPr>
            <w:pStyle w:val="Header"/>
            <w:rPr>
              <w:lang w:val="en-US"/>
            </w:rPr>
          </w:pPr>
          <w:r w:rsidRPr="005735F0">
            <w:rPr>
              <w:lang w:val="en-US"/>
            </w:rPr>
            <w:t xml:space="preserve">Formulary for call </w:t>
          </w:r>
          <w:r w:rsidR="000D705F">
            <w:rPr>
              <w:lang w:val="en-US"/>
            </w:rPr>
            <w:t xml:space="preserve">participation </w:t>
          </w:r>
          <w:r w:rsidRPr="005735F0">
            <w:rPr>
              <w:lang w:val="en-US"/>
            </w:rPr>
            <w:t>(C</w:t>
          </w:r>
          <w:r>
            <w:rPr>
              <w:lang w:val="en-US"/>
            </w:rPr>
            <w:t>OPLASIMON)</w:t>
          </w:r>
        </w:p>
      </w:tc>
    </w:tr>
    <w:bookmarkEnd w:id="0"/>
  </w:tbl>
  <w:p w14:paraId="664A5BE2" w14:textId="77777777" w:rsidR="00650259" w:rsidRPr="005735F0" w:rsidRDefault="00650259" w:rsidP="0090596C">
    <w:pPr>
      <w:pStyle w:val="NoSpacing"/>
      <w:spacing w:after="0"/>
      <w:rPr>
        <w:sz w:val="2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it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nnex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enumrote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912742469">
    <w:abstractNumId w:val="11"/>
  </w:num>
  <w:num w:numId="2" w16cid:durableId="49689811">
    <w:abstractNumId w:val="7"/>
  </w:num>
  <w:num w:numId="3" w16cid:durableId="266354473">
    <w:abstractNumId w:val="15"/>
  </w:num>
  <w:num w:numId="4" w16cid:durableId="1368606280">
    <w:abstractNumId w:val="12"/>
  </w:num>
  <w:num w:numId="5" w16cid:durableId="485319094">
    <w:abstractNumId w:val="13"/>
  </w:num>
  <w:num w:numId="6" w16cid:durableId="433288637">
    <w:abstractNumId w:val="19"/>
  </w:num>
  <w:num w:numId="7" w16cid:durableId="141043466">
    <w:abstractNumId w:val="6"/>
  </w:num>
  <w:num w:numId="8" w16cid:durableId="763380324">
    <w:abstractNumId w:val="10"/>
  </w:num>
  <w:num w:numId="9" w16cid:durableId="749347403">
    <w:abstractNumId w:val="17"/>
  </w:num>
  <w:num w:numId="10" w16cid:durableId="355889252">
    <w:abstractNumId w:val="1"/>
  </w:num>
  <w:num w:numId="11" w16cid:durableId="378936236">
    <w:abstractNumId w:val="5"/>
  </w:num>
  <w:num w:numId="12" w16cid:durableId="848062116">
    <w:abstractNumId w:val="0"/>
  </w:num>
  <w:num w:numId="13" w16cid:durableId="1277643703">
    <w:abstractNumId w:val="2"/>
  </w:num>
  <w:num w:numId="14" w16cid:durableId="591015734">
    <w:abstractNumId w:val="9"/>
  </w:num>
  <w:num w:numId="15" w16cid:durableId="498928929">
    <w:abstractNumId w:val="8"/>
  </w:num>
  <w:num w:numId="16" w16cid:durableId="124935509">
    <w:abstractNumId w:val="16"/>
  </w:num>
  <w:num w:numId="17" w16cid:durableId="2128694139">
    <w:abstractNumId w:val="3"/>
  </w:num>
  <w:num w:numId="18" w16cid:durableId="1065446112">
    <w:abstractNumId w:val="21"/>
  </w:num>
  <w:num w:numId="19" w16cid:durableId="1789665364">
    <w:abstractNumId w:val="18"/>
  </w:num>
  <w:num w:numId="20" w16cid:durableId="999041048">
    <w:abstractNumId w:val="14"/>
  </w:num>
  <w:num w:numId="21" w16cid:durableId="1702709790">
    <w:abstractNumId w:val="20"/>
  </w:num>
  <w:num w:numId="22" w16cid:durableId="709380183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5F0"/>
    <w:rsid w:val="000456E1"/>
    <w:rsid w:val="00052382"/>
    <w:rsid w:val="000575E9"/>
    <w:rsid w:val="0006568A"/>
    <w:rsid w:val="00076F0F"/>
    <w:rsid w:val="00084253"/>
    <w:rsid w:val="000959E6"/>
    <w:rsid w:val="000D1F49"/>
    <w:rsid w:val="000D705F"/>
    <w:rsid w:val="000E7873"/>
    <w:rsid w:val="0010534A"/>
    <w:rsid w:val="001169A2"/>
    <w:rsid w:val="001727CA"/>
    <w:rsid w:val="002563EF"/>
    <w:rsid w:val="002928D0"/>
    <w:rsid w:val="002C56E6"/>
    <w:rsid w:val="00321A79"/>
    <w:rsid w:val="00323C84"/>
    <w:rsid w:val="00361E11"/>
    <w:rsid w:val="00366578"/>
    <w:rsid w:val="003B4744"/>
    <w:rsid w:val="003F0847"/>
    <w:rsid w:val="003F3422"/>
    <w:rsid w:val="0040090B"/>
    <w:rsid w:val="004464CD"/>
    <w:rsid w:val="0045151E"/>
    <w:rsid w:val="0046302A"/>
    <w:rsid w:val="00487D2D"/>
    <w:rsid w:val="004D0E2F"/>
    <w:rsid w:val="004D5D62"/>
    <w:rsid w:val="005112D0"/>
    <w:rsid w:val="00521ABB"/>
    <w:rsid w:val="005735F0"/>
    <w:rsid w:val="00577E06"/>
    <w:rsid w:val="00590C78"/>
    <w:rsid w:val="005A3BF7"/>
    <w:rsid w:val="005F2035"/>
    <w:rsid w:val="005F7990"/>
    <w:rsid w:val="0063739C"/>
    <w:rsid w:val="00650259"/>
    <w:rsid w:val="00660D05"/>
    <w:rsid w:val="0067580C"/>
    <w:rsid w:val="006951EC"/>
    <w:rsid w:val="006B607B"/>
    <w:rsid w:val="006E3F33"/>
    <w:rsid w:val="00745767"/>
    <w:rsid w:val="00763078"/>
    <w:rsid w:val="00770F25"/>
    <w:rsid w:val="007A35A8"/>
    <w:rsid w:val="007B0A85"/>
    <w:rsid w:val="007C6A52"/>
    <w:rsid w:val="007E083C"/>
    <w:rsid w:val="007F7B5D"/>
    <w:rsid w:val="0082043E"/>
    <w:rsid w:val="00836129"/>
    <w:rsid w:val="0088264A"/>
    <w:rsid w:val="008E203A"/>
    <w:rsid w:val="008F1420"/>
    <w:rsid w:val="00904EA0"/>
    <w:rsid w:val="0090596C"/>
    <w:rsid w:val="0091229C"/>
    <w:rsid w:val="00940E73"/>
    <w:rsid w:val="00947365"/>
    <w:rsid w:val="0098597D"/>
    <w:rsid w:val="00986D9D"/>
    <w:rsid w:val="00987BAB"/>
    <w:rsid w:val="009A6C0F"/>
    <w:rsid w:val="009E1B79"/>
    <w:rsid w:val="009F619A"/>
    <w:rsid w:val="009F6DDE"/>
    <w:rsid w:val="00A370A8"/>
    <w:rsid w:val="00A505EF"/>
    <w:rsid w:val="00A565A7"/>
    <w:rsid w:val="00AE0992"/>
    <w:rsid w:val="00B17038"/>
    <w:rsid w:val="00B44BEB"/>
    <w:rsid w:val="00BB7CBA"/>
    <w:rsid w:val="00BD4753"/>
    <w:rsid w:val="00BD5CB1"/>
    <w:rsid w:val="00BE62EE"/>
    <w:rsid w:val="00C003BA"/>
    <w:rsid w:val="00C46878"/>
    <w:rsid w:val="00C83C70"/>
    <w:rsid w:val="00CB4A51"/>
    <w:rsid w:val="00CD4532"/>
    <w:rsid w:val="00CD47B0"/>
    <w:rsid w:val="00CD70CE"/>
    <w:rsid w:val="00CE6104"/>
    <w:rsid w:val="00CE7918"/>
    <w:rsid w:val="00D16163"/>
    <w:rsid w:val="00D71B9C"/>
    <w:rsid w:val="00D77814"/>
    <w:rsid w:val="00DA2B8C"/>
    <w:rsid w:val="00DB3FAD"/>
    <w:rsid w:val="00E139C4"/>
    <w:rsid w:val="00E61C09"/>
    <w:rsid w:val="00E677FE"/>
    <w:rsid w:val="00E83AAD"/>
    <w:rsid w:val="00EB3B58"/>
    <w:rsid w:val="00EB5C8E"/>
    <w:rsid w:val="00EC7359"/>
    <w:rsid w:val="00EE3054"/>
    <w:rsid w:val="00F00606"/>
    <w:rsid w:val="00F01256"/>
    <w:rsid w:val="00F123D3"/>
    <w:rsid w:val="00F14093"/>
    <w:rsid w:val="00F52451"/>
    <w:rsid w:val="00F6546E"/>
    <w:rsid w:val="00FC7475"/>
    <w:rsid w:val="00FD44B3"/>
    <w:rsid w:val="00FD45E8"/>
    <w:rsid w:val="00FE78A0"/>
    <w:rsid w:val="69BCA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3826A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fr-FR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F7B5D"/>
  </w:style>
  <w:style w:type="paragraph" w:styleId="Heading1">
    <w:name w:val="heading 1"/>
    <w:basedOn w:val="Normal"/>
    <w:link w:val="Heading1Char"/>
    <w:uiPriority w:val="1"/>
    <w:qFormat/>
    <w:rsid w:val="0090596C"/>
    <w:pPr>
      <w:spacing w:before="60" w:after="60" w:line="240" w:lineRule="auto"/>
      <w:outlineLvl w:val="0"/>
    </w:pPr>
    <w:rPr>
      <w:rFonts w:asciiTheme="majorHAnsi" w:hAnsiTheme="majorHAnsi"/>
      <w:b/>
      <w:color w:val="FFFFFF" w:themeColor="background1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0596C"/>
    <w:rPr>
      <w:rFonts w:asciiTheme="majorHAnsi" w:hAnsiTheme="majorHAnsi"/>
      <w:b/>
      <w:color w:val="FFFFFF" w:themeColor="background1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Listenumrote">
    <w:name w:val="Liste numérotée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ardfaut">
    <w:name w:val="Par défau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90596C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90596C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0596C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90596C"/>
    <w:pPr>
      <w:tabs>
        <w:tab w:val="center" w:pos="4680"/>
        <w:tab w:val="right" w:pos="9360"/>
      </w:tabs>
      <w:spacing w:after="0"/>
    </w:pPr>
    <w:rPr>
      <w:rFonts w:asciiTheme="majorHAnsi" w:hAnsiTheme="majorHAnsi"/>
      <w:b/>
      <w:noProof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90596C"/>
    <w:rPr>
      <w:rFonts w:asciiTheme="majorHAnsi" w:hAnsiTheme="majorHAnsi"/>
      <w:b/>
      <w:noProof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7F7B5D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F7B5D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90596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905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Tableaudelafigure">
    <w:name w:val="Tableau de la figur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90596C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0596C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rsid w:val="001169A2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660D0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20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yperlink" Target="https://github.com/SerendiPV/Bifacial_collaboration_calls/blob/main/Bifacial/Rules_final_version.pdf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on\AppData\Roaming\Microsoft\Templates\Formulaire%20de%20collecte%20des%20coordonn&#233;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EAF2FE5DFC44EC29D088EB25F69CC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A310F6-A9FB-476B-9C13-6583B3A96010}"/>
      </w:docPartPr>
      <w:docPartBody>
        <w:p w:rsidR="007E083C" w:rsidRDefault="007E083C">
          <w:pPr>
            <w:pStyle w:val="3EAF2FE5DFC44EC29D088EB25F69CC4F"/>
          </w:pPr>
          <w:r w:rsidRPr="0090596C">
            <w:rPr>
              <w:lang w:bidi="fr-FR"/>
            </w:rPr>
            <w:t>E-mail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FE"/>
    <w:rsid w:val="002D2BD2"/>
    <w:rsid w:val="002E4B3D"/>
    <w:rsid w:val="007E083C"/>
    <w:rsid w:val="00B116FE"/>
    <w:rsid w:val="00E6471C"/>
    <w:rsid w:val="00FD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BE" w:eastAsia="fr-B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EAF2FE5DFC44EC29D088EB25F69CC4F">
    <w:name w:val="3EAF2FE5DFC44EC29D088EB25F69CC4F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4d076b7-ee26-4a3c-a7bb-6fffc32f5919">
      <Terms xmlns="http://schemas.microsoft.com/office/infopath/2007/PartnerControls"/>
    </lcf76f155ced4ddcb4097134ff3c332f>
    <TaxCatchAll xmlns="cd6ebab3-dd10-43c3-8f1f-a7f5fe9e4e0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67B28D6794374B96F4974DBBC1DFA6" ma:contentTypeVersion="" ma:contentTypeDescription="Create a new document." ma:contentTypeScope="" ma:versionID="a01bdbd5a7ace473de12d129183220b3">
  <xsd:schema xmlns:xsd="http://www.w3.org/2001/XMLSchema" xmlns:xs="http://www.w3.org/2001/XMLSchema" xmlns:p="http://schemas.microsoft.com/office/2006/metadata/properties" xmlns:ns2="84d076b7-ee26-4a3c-a7bb-6fffc32f5919" xmlns:ns3="cd6ebab3-dd10-43c3-8f1f-a7f5fe9e4e0e" targetNamespace="http://schemas.microsoft.com/office/2006/metadata/properties" ma:root="true" ma:fieldsID="d15bc056a09d0fb843bb56a04ddd6471" ns2:_="" ns3:_="">
    <xsd:import namespace="84d076b7-ee26-4a3c-a7bb-6fffc32f5919"/>
    <xsd:import namespace="cd6ebab3-dd10-43c3-8f1f-a7f5fe9e4e0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d076b7-ee26-4a3c-a7bb-6fffc32f59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dd764ea-f358-4c72-bc2f-0d3f8bd676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6ebab3-dd10-43c3-8f1f-a7f5fe9e4e0e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497bae11-e298-453e-a34a-97e542062d1f}" ma:internalName="TaxCatchAll" ma:showField="CatchAllData" ma:web="cd6ebab3-dd10-43c3-8f1f-a7f5fe9e4e0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C5F9F6A-0363-46D2-AB53-553ADA69290A}">
  <ds:schemaRefs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dcmitype/"/>
    <ds:schemaRef ds:uri="http://www.w3.org/XML/1998/namespace"/>
    <ds:schemaRef ds:uri="http://purl.org/dc/terms/"/>
    <ds:schemaRef ds:uri="84d076b7-ee26-4a3c-a7bb-6fffc32f5919"/>
    <ds:schemaRef ds:uri="cd6ebab3-dd10-43c3-8f1f-a7f5fe9e4e0e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1417D71D-DAC3-4822-B203-594E4FC005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2C1BAA-F2F2-4E76-A539-FBF85CE530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d076b7-ee26-4a3c-a7bb-6fffc32f5919"/>
    <ds:schemaRef ds:uri="cd6ebab3-dd10-43c3-8f1f-a7f5fe9e4e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Formulaire de collecte des coordonnées.dotx</Template>
  <TotalTime>0</TotalTime>
  <Pages>1</Pages>
  <Words>182</Words>
  <Characters>1038</Characters>
  <Application>Microsoft Office Word</Application>
  <DocSecurity>4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2023-07-27T00:23:00Z</dcterms:created>
  <dcterms:modified xsi:type="dcterms:W3CDTF">2023-07-29T18:44:00Z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0x010100EF67B28D6794374B96F4974DBBC1DFA6</vt:lpwstr>
  </property>
  <property fmtid="{D5CDD505-2E9C-101B-9397-08002B2CF9AE}" pid="3" name="MediaServiceImageTags">
    <vt:lpwstr/>
  </property>
</Properties>
</file>